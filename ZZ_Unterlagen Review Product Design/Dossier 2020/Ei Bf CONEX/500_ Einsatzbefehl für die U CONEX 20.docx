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ac35f501d6bd4890" Type="http://schemas.microsoft.com/office/2006/relationships/ui/extensibility" Target="customUI/customUI.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29F" w:rsidRPr="00AA06B0" w:rsidRDefault="00C851A8" w:rsidP="00D1340D">
      <w:bookmarkStart w:id="0" w:name="AbsenderBezeichnung"/>
      <w:bookmarkStart w:id="1" w:name="_GoBack"/>
      <w:bookmarkEnd w:id="1"/>
      <w:r w:rsidRPr="00C851A8">
        <w:rPr>
          <w:noProof/>
          <w:lang w:eastAsia="de-CH"/>
        </w:rPr>
        <w:drawing>
          <wp:anchor distT="0" distB="0" distL="114300" distR="114300" simplePos="0" relativeHeight="251658240" behindDoc="0" locked="0" layoutInCell="1" allowOverlap="1">
            <wp:simplePos x="0" y="0"/>
            <wp:positionH relativeFrom="margin">
              <wp:align>right</wp:align>
            </wp:positionH>
            <wp:positionV relativeFrom="paragraph">
              <wp:posOffset>-1860120</wp:posOffset>
            </wp:positionV>
            <wp:extent cx="828344" cy="1171575"/>
            <wp:effectExtent l="0" t="0" r="0" b="0"/>
            <wp:wrapNone/>
            <wp:docPr id="1" name="Grafik 1" descr="\\ifc1.ifr.intra2.admin.ch\Shares\Organisation\MIL-INFBAT56-INFKP2-KDT\WK_2019\004_Log\01_Vorlagen\Badges\InfBat56_Kp2_Kamp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fc1.ifr.intra2.admin.ch\Shares\Organisation\MIL-INFBAT56-INFKP2-KDT\WK_2019\004_Log\01_Vorlagen\Badges\InfBat56_Kp2_Kampf.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8344"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CF08E0" w:rsidRPr="00AA06B0">
        <w:t>Kdt Inf Kp 56/</w:t>
      </w:r>
      <w:bookmarkEnd w:id="0"/>
      <w:r w:rsidR="00EE1B2B">
        <w:t>2</w:t>
      </w:r>
    </w:p>
    <w:p w:rsidR="007B529F" w:rsidRPr="00AA06B0" w:rsidRDefault="00031411" w:rsidP="00D1340D">
      <w:r w:rsidRPr="00AA06B0">
        <w:t>Zürich</w:t>
      </w:r>
      <w:r w:rsidR="007B529F" w:rsidRPr="00AA06B0">
        <w:t xml:space="preserve">, </w:t>
      </w:r>
      <w:r w:rsidR="00581540">
        <w:fldChar w:fldCharType="begin"/>
      </w:r>
      <w:r w:rsidR="00581540">
        <w:instrText xml:space="preserve"> DATE   \* MERGEFORMAT </w:instrText>
      </w:r>
      <w:r w:rsidR="00581540">
        <w:fldChar w:fldCharType="separate"/>
      </w:r>
      <w:r w:rsidR="00581540">
        <w:rPr>
          <w:noProof/>
        </w:rPr>
        <w:t>23.02.2020</w:t>
      </w:r>
      <w:r w:rsidR="00581540">
        <w:rPr>
          <w:noProof/>
        </w:rPr>
        <w:fldChar w:fldCharType="end"/>
      </w:r>
    </w:p>
    <w:p w:rsidR="007B529F" w:rsidRPr="00AA06B0" w:rsidRDefault="007B529F" w:rsidP="00D1340D"/>
    <w:p w:rsidR="007B529F" w:rsidRPr="00AA06B0" w:rsidRDefault="007B529F" w:rsidP="00D1340D"/>
    <w:p w:rsidR="007B529F" w:rsidRPr="00AA06B0" w:rsidRDefault="007B529F" w:rsidP="00D1340D">
      <w:r w:rsidRPr="00AA06B0">
        <w:t>"</w:t>
      </w:r>
      <w:r w:rsidR="00D006CA" w:rsidRPr="00AA06B0">
        <w:t>FORTUNA</w:t>
      </w:r>
      <w:r w:rsidRPr="00AA06B0">
        <w:t>"</w:t>
      </w:r>
    </w:p>
    <w:p w:rsidR="007B529F" w:rsidRPr="00AA06B0" w:rsidRDefault="007B529F" w:rsidP="00D1340D"/>
    <w:p w:rsidR="00A2268C" w:rsidRPr="00AA06B0" w:rsidRDefault="00D006CA" w:rsidP="00D006CA">
      <w:pPr>
        <w:pStyle w:val="VBS-Dokumentenbezeichnung"/>
      </w:pPr>
      <w:r w:rsidRPr="00AA06B0">
        <w:t xml:space="preserve">Einsatzbefehl für </w:t>
      </w:r>
      <w:r w:rsidR="00BC7630">
        <w:t>U "</w:t>
      </w:r>
      <w:r w:rsidR="00E367B4">
        <w:t>CONEX 20</w:t>
      </w:r>
      <w:r w:rsidR="00BC7630">
        <w:t>"</w:t>
      </w:r>
      <w:r w:rsidRPr="00AA06B0">
        <w:t>, FDT 20</w:t>
      </w:r>
      <w:r w:rsidR="00E367B4">
        <w:t>20</w:t>
      </w:r>
    </w:p>
    <w:p w:rsidR="007B529F" w:rsidRPr="00AA06B0" w:rsidRDefault="00CF08E0" w:rsidP="00D1340D">
      <w:r w:rsidRPr="00AA06B0">
        <w:t>LK 1:</w:t>
      </w:r>
      <w:r w:rsidR="00E367B4">
        <w:t>100'000</w:t>
      </w:r>
      <w:r w:rsidRPr="00AA06B0">
        <w:t xml:space="preserve">; </w:t>
      </w:r>
      <w:r w:rsidR="00D006CA" w:rsidRPr="00AA06B0">
        <w:t xml:space="preserve">BI </w:t>
      </w:r>
      <w:r w:rsidR="00E367B4">
        <w:t>102</w:t>
      </w:r>
    </w:p>
    <w:p w:rsidR="007B529F" w:rsidRPr="00AA06B0" w:rsidRDefault="007B529F" w:rsidP="00D1340D"/>
    <w:p w:rsidR="007B529F" w:rsidRPr="004B17ED" w:rsidRDefault="00D006CA" w:rsidP="007B529F">
      <w:pPr>
        <w:pStyle w:val="berschrift1"/>
        <w:rPr>
          <w:szCs w:val="22"/>
        </w:rPr>
      </w:pPr>
      <w:bookmarkStart w:id="2" w:name="HauptTitelStatisch"/>
      <w:r w:rsidRPr="004B17ED">
        <w:rPr>
          <w:szCs w:val="22"/>
        </w:rPr>
        <w:t>Orientierung</w:t>
      </w:r>
      <w:bookmarkEnd w:id="2"/>
    </w:p>
    <w:p w:rsidR="00AF4D58" w:rsidRPr="004B17ED" w:rsidRDefault="00AF4D58" w:rsidP="00AF4D58">
      <w:pPr>
        <w:pStyle w:val="VBS-Eingerckt"/>
      </w:pPr>
    </w:p>
    <w:p w:rsidR="007B529F" w:rsidRPr="004B17ED" w:rsidRDefault="00D006CA" w:rsidP="001D13BF">
      <w:pPr>
        <w:pStyle w:val="berschrift2"/>
        <w:rPr>
          <w:szCs w:val="22"/>
        </w:rPr>
      </w:pPr>
      <w:r w:rsidRPr="004B17ED">
        <w:rPr>
          <w:szCs w:val="22"/>
        </w:rPr>
        <w:t>Allgemeine Lage</w:t>
      </w:r>
    </w:p>
    <w:p w:rsidR="007B529F" w:rsidRPr="004B17ED" w:rsidRDefault="00D006CA" w:rsidP="007B529F">
      <w:pPr>
        <w:pStyle w:val="VBS-Eingerckt"/>
      </w:pPr>
      <w:r w:rsidRPr="00E367B4">
        <w:rPr>
          <w:highlight w:val="yellow"/>
        </w:rPr>
        <w:t>Die Dörfer NALÉ und NICO im Kanton Jura wurden als mögliche Ausbildungs-, Rekrutierungs- und Logistikbasis der Gegenseite identifiziert. Es bestehet die Möglichkeit, dass Personengruppen von 15-30 Personen in der ganzen Juraregion destabilisierende Aktionen durchführen.</w:t>
      </w:r>
      <w:r w:rsidR="001A2A74" w:rsidRPr="00E367B4">
        <w:rPr>
          <w:highlight w:val="yellow"/>
        </w:rPr>
        <w:t xml:space="preserve"> Vor 12 Tagen wurden Hinweise auf Operationsbasen von ADROC im grenznahen Rm gefunden. Vor 2 Tagen meldete der ND bewaffnete Ansammlungen der ADROC im Rm NALÉ</w:t>
      </w:r>
      <w:r w:rsidR="001A2A74" w:rsidRPr="004B17ED">
        <w:t xml:space="preserve">.  </w:t>
      </w:r>
    </w:p>
    <w:p w:rsidR="00D006CA" w:rsidRPr="004B17ED" w:rsidRDefault="00D006CA" w:rsidP="007B529F">
      <w:pPr>
        <w:pStyle w:val="VBS-Eingerckt"/>
      </w:pPr>
    </w:p>
    <w:p w:rsidR="00D006CA" w:rsidRPr="004B17ED" w:rsidRDefault="00EE1B2B" w:rsidP="005C1932">
      <w:pPr>
        <w:pStyle w:val="berschrift3"/>
        <w:ind w:left="993" w:hanging="993"/>
        <w:rPr>
          <w:szCs w:val="22"/>
        </w:rPr>
      </w:pPr>
      <w:r w:rsidRPr="004B17ED">
        <w:rPr>
          <w:szCs w:val="22"/>
        </w:rPr>
        <w:t>Bestimmende</w:t>
      </w:r>
      <w:r w:rsidR="00D006CA" w:rsidRPr="004B17ED">
        <w:rPr>
          <w:szCs w:val="22"/>
        </w:rPr>
        <w:t xml:space="preserve"> </w:t>
      </w:r>
      <w:r w:rsidR="00E367B4">
        <w:rPr>
          <w:szCs w:val="22"/>
        </w:rPr>
        <w:t>Lageentwicklungsmöglichkeit</w:t>
      </w:r>
    </w:p>
    <w:p w:rsidR="00EE1B2B" w:rsidRPr="004B17ED" w:rsidRDefault="00E367B4" w:rsidP="00EE1B2B">
      <w:pPr>
        <w:pStyle w:val="VBS-Eingerckt"/>
      </w:pPr>
      <w:r>
        <w:rPr>
          <w:b/>
          <w:bCs/>
        </w:rPr>
        <w:t>Einsatzstandorte/KI</w:t>
      </w:r>
      <w:r w:rsidR="00EE1B2B" w:rsidRPr="004B17ED">
        <w:rPr>
          <w:b/>
          <w:bCs/>
        </w:rPr>
        <w:t xml:space="preserve">: </w:t>
      </w:r>
    </w:p>
    <w:p w:rsidR="00B333BA" w:rsidRDefault="00E367B4" w:rsidP="00EE1B2B">
      <w:pPr>
        <w:pStyle w:val="VBS-Eingerckt"/>
        <w:numPr>
          <w:ilvl w:val="0"/>
          <w:numId w:val="33"/>
        </w:numPr>
        <w:ind w:left="1276" w:hanging="283"/>
      </w:pPr>
      <w:r>
        <w:t>Gemäss Leistungskatalog</w:t>
      </w:r>
    </w:p>
    <w:p w:rsidR="00E367B4" w:rsidRPr="00E367B4" w:rsidRDefault="00E367B4" w:rsidP="00E367B4">
      <w:pPr>
        <w:pStyle w:val="VBS-Eingerckt"/>
        <w:rPr>
          <w:b/>
          <w:bCs/>
        </w:rPr>
      </w:pPr>
      <w:r w:rsidRPr="00E367B4">
        <w:rPr>
          <w:b/>
          <w:bCs/>
        </w:rPr>
        <w:t>Raum</w:t>
      </w:r>
      <w:r>
        <w:rPr>
          <w:b/>
          <w:bCs/>
        </w:rPr>
        <w:t>:</w:t>
      </w:r>
    </w:p>
    <w:p w:rsidR="00E367B4" w:rsidRPr="004B17ED" w:rsidRDefault="00E367B4" w:rsidP="00E367B4">
      <w:pPr>
        <w:pStyle w:val="VBS-Eingerckt"/>
        <w:numPr>
          <w:ilvl w:val="0"/>
          <w:numId w:val="33"/>
        </w:numPr>
        <w:ind w:left="1276" w:hanging="283"/>
      </w:pPr>
      <w:r>
        <w:t>Überraschend mit einzelnen Akteuren oder Kleingruppen von 2-5 Mann mittels Sprengstoffanschlägen sowie chemischen Waffen Attentate auf öffentlichen Plätzen mit hoher Personenkonzentration durchführen, um damit grossen Schaden und ein Gefühl der Unsicherheit in der Bevölkerung zu schaffen und Druck auf die politischen Behörden auszuüben.</w:t>
      </w:r>
    </w:p>
    <w:p w:rsidR="007B529F" w:rsidRPr="004B17ED" w:rsidRDefault="007B529F" w:rsidP="007B529F">
      <w:pPr>
        <w:pStyle w:val="VBS-Eingerckt"/>
      </w:pPr>
    </w:p>
    <w:p w:rsidR="007B529F" w:rsidRPr="004B17ED" w:rsidRDefault="005F7444" w:rsidP="005C1932">
      <w:pPr>
        <w:pStyle w:val="berschrift3"/>
        <w:ind w:left="993" w:hanging="993"/>
        <w:rPr>
          <w:szCs w:val="22"/>
        </w:rPr>
      </w:pPr>
      <w:r w:rsidRPr="004B17ED">
        <w:rPr>
          <w:szCs w:val="22"/>
        </w:rPr>
        <w:t xml:space="preserve">Weitere </w:t>
      </w:r>
      <w:r w:rsidR="00E367B4">
        <w:rPr>
          <w:szCs w:val="22"/>
        </w:rPr>
        <w:t>Lageentwicklungsmöglichkeiten</w:t>
      </w:r>
      <w:r w:rsidRPr="004B17ED">
        <w:rPr>
          <w:szCs w:val="22"/>
        </w:rPr>
        <w:t>:</w:t>
      </w:r>
    </w:p>
    <w:p w:rsidR="005C1932" w:rsidRPr="004B17ED" w:rsidRDefault="00E367B4" w:rsidP="005C1932">
      <w:pPr>
        <w:pStyle w:val="Listenabsatz"/>
        <w:spacing w:after="80"/>
        <w:ind w:left="993" w:right="0" w:hanging="1"/>
        <w:rPr>
          <w:rFonts w:cs="Arial"/>
          <w:sz w:val="22"/>
          <w:szCs w:val="22"/>
        </w:rPr>
      </w:pPr>
      <w:r>
        <w:rPr>
          <w:rFonts w:cs="Arial"/>
          <w:sz w:val="22"/>
          <w:szCs w:val="22"/>
        </w:rPr>
        <w:t>Raum:</w:t>
      </w:r>
    </w:p>
    <w:p w:rsidR="00200E85" w:rsidRPr="004B17ED" w:rsidRDefault="00E367B4" w:rsidP="00EE1B2B">
      <w:pPr>
        <w:pStyle w:val="Listenabsatz"/>
        <w:numPr>
          <w:ilvl w:val="0"/>
          <w:numId w:val="32"/>
        </w:numPr>
        <w:spacing w:after="200"/>
        <w:ind w:left="1276" w:hanging="283"/>
        <w:rPr>
          <w:rFonts w:cs="Arial"/>
          <w:sz w:val="22"/>
          <w:szCs w:val="22"/>
        </w:rPr>
      </w:pPr>
      <w:r>
        <w:rPr>
          <w:rFonts w:cs="Arial"/>
          <w:sz w:val="22"/>
          <w:szCs w:val="22"/>
        </w:rPr>
        <w:t>Geiselnahmen und Entführung von politischen Persönlichkeiten organisieren, um Druck auf die politischen Behörden auszuüben.</w:t>
      </w:r>
    </w:p>
    <w:p w:rsidR="005F7444" w:rsidRPr="004B17ED" w:rsidRDefault="005F7444" w:rsidP="005C1932">
      <w:pPr>
        <w:pStyle w:val="berschrift3"/>
        <w:ind w:left="993" w:hanging="993"/>
        <w:rPr>
          <w:szCs w:val="22"/>
        </w:rPr>
      </w:pPr>
      <w:r w:rsidRPr="004B17ED">
        <w:rPr>
          <w:szCs w:val="22"/>
        </w:rPr>
        <w:t>In allen Fällen:</w:t>
      </w:r>
    </w:p>
    <w:p w:rsidR="00EE1B2B" w:rsidRPr="004B17ED" w:rsidRDefault="00E367B4" w:rsidP="00200E85">
      <w:pPr>
        <w:spacing w:after="200"/>
        <w:ind w:left="284" w:firstLine="709"/>
        <w:rPr>
          <w:rFonts w:cs="Arial"/>
        </w:rPr>
      </w:pPr>
      <w:r>
        <w:rPr>
          <w:rFonts w:cs="Arial"/>
        </w:rPr>
        <w:t>Raum</w:t>
      </w:r>
      <w:r w:rsidR="00EE1B2B" w:rsidRPr="004B17ED">
        <w:rPr>
          <w:rFonts w:cs="Arial"/>
        </w:rPr>
        <w:t>:</w:t>
      </w:r>
    </w:p>
    <w:p w:rsidR="00A37B58" w:rsidRDefault="00E367B4" w:rsidP="001A2A74">
      <w:pPr>
        <w:pStyle w:val="Listenabsatz"/>
        <w:numPr>
          <w:ilvl w:val="0"/>
          <w:numId w:val="32"/>
        </w:numPr>
        <w:spacing w:after="200"/>
        <w:ind w:left="1276" w:hanging="283"/>
        <w:rPr>
          <w:rFonts w:cs="Arial"/>
          <w:sz w:val="22"/>
          <w:szCs w:val="22"/>
        </w:rPr>
      </w:pPr>
      <w:r>
        <w:rPr>
          <w:rFonts w:cs="Arial"/>
          <w:sz w:val="22"/>
          <w:szCs w:val="22"/>
        </w:rPr>
        <w:t>Kurzfristig, Sperren im Eirm errichten und wichtige Verkehrsträger blockieren um die Handlungsfähigkeit der Trp einzuschränken;</w:t>
      </w:r>
    </w:p>
    <w:p w:rsidR="00E367B4" w:rsidRPr="004B17ED" w:rsidRDefault="00E367B4" w:rsidP="001A2A74">
      <w:pPr>
        <w:pStyle w:val="Listenabsatz"/>
        <w:numPr>
          <w:ilvl w:val="0"/>
          <w:numId w:val="32"/>
        </w:numPr>
        <w:spacing w:after="200"/>
        <w:ind w:left="1276" w:hanging="283"/>
        <w:rPr>
          <w:rFonts w:cs="Arial"/>
          <w:sz w:val="22"/>
          <w:szCs w:val="22"/>
        </w:rPr>
      </w:pPr>
      <w:r>
        <w:rPr>
          <w:rFonts w:cs="Arial"/>
          <w:sz w:val="22"/>
          <w:szCs w:val="22"/>
        </w:rPr>
        <w:t>Medial begleitete Demonstrationen mit gegen 100 Teilnehmern und individuellen Provokationen von AdA im Einsatz durchführen, um negative Reaktionen auszulösen.</w:t>
      </w:r>
    </w:p>
    <w:p w:rsidR="001A2A74" w:rsidRPr="004B17ED" w:rsidRDefault="001A2A74" w:rsidP="00AA06B0">
      <w:pPr>
        <w:pStyle w:val="berschrift2"/>
        <w:rPr>
          <w:szCs w:val="22"/>
        </w:rPr>
      </w:pPr>
      <w:r w:rsidRPr="004B17ED">
        <w:rPr>
          <w:szCs w:val="22"/>
        </w:rPr>
        <w:t>Absicht Kdt Inf Bat 56</w:t>
      </w:r>
    </w:p>
    <w:p w:rsidR="001A2A74" w:rsidRPr="004B17ED" w:rsidRDefault="001A2A74" w:rsidP="001A2A74">
      <w:pPr>
        <w:pStyle w:val="VBS-Eingerckt"/>
      </w:pPr>
      <w:r w:rsidRPr="004B17ED">
        <w:t>Ich will,</w:t>
      </w:r>
    </w:p>
    <w:p w:rsidR="00A37B58" w:rsidRDefault="00E367B4" w:rsidP="001A2A74">
      <w:pPr>
        <w:pStyle w:val="Listenabsatz"/>
        <w:numPr>
          <w:ilvl w:val="0"/>
          <w:numId w:val="32"/>
        </w:numPr>
        <w:spacing w:after="200"/>
        <w:ind w:left="1276" w:hanging="283"/>
        <w:rPr>
          <w:rFonts w:cs="Arial"/>
          <w:sz w:val="22"/>
          <w:szCs w:val="22"/>
        </w:rPr>
      </w:pPr>
      <w:r>
        <w:rPr>
          <w:rFonts w:cs="Arial"/>
          <w:sz w:val="22"/>
          <w:szCs w:val="22"/>
        </w:rPr>
        <w:lastRenderedPageBreak/>
        <w:t>In einer ersten POhase mit dem Capo Det zentral mobilisieren und mich anschl dezentral für die Aufträge vorbereiten;</w:t>
      </w:r>
    </w:p>
    <w:p w:rsidR="00E367B4" w:rsidRDefault="00E367B4" w:rsidP="001A2A74">
      <w:pPr>
        <w:pStyle w:val="Listenabsatz"/>
        <w:numPr>
          <w:ilvl w:val="0"/>
          <w:numId w:val="32"/>
        </w:numPr>
        <w:spacing w:after="200"/>
        <w:ind w:left="1276" w:hanging="283"/>
        <w:rPr>
          <w:rFonts w:cs="Arial"/>
          <w:sz w:val="22"/>
          <w:szCs w:val="22"/>
        </w:rPr>
      </w:pPr>
      <w:r>
        <w:rPr>
          <w:rFonts w:cs="Arial"/>
          <w:sz w:val="22"/>
          <w:szCs w:val="22"/>
        </w:rPr>
        <w:t>In einer zweiten Phase</w:t>
      </w:r>
    </w:p>
    <w:p w:rsidR="00E367B4" w:rsidRDefault="00E367B4" w:rsidP="00E367B4">
      <w:pPr>
        <w:pStyle w:val="Listenabsatz"/>
        <w:numPr>
          <w:ilvl w:val="1"/>
          <w:numId w:val="32"/>
        </w:numPr>
        <w:spacing w:after="200"/>
        <w:rPr>
          <w:rFonts w:cs="Arial"/>
          <w:sz w:val="22"/>
          <w:szCs w:val="22"/>
        </w:rPr>
      </w:pPr>
      <w:r>
        <w:rPr>
          <w:rFonts w:cs="Arial"/>
          <w:sz w:val="22"/>
          <w:szCs w:val="22"/>
        </w:rPr>
        <w:t>Mit 2 Elementen das GWK im Rm SO/BL in der Verhinderung von illegalen Grenzübertritten unterstützen;</w:t>
      </w:r>
    </w:p>
    <w:p w:rsidR="00E367B4" w:rsidRDefault="00E367B4" w:rsidP="00E367B4">
      <w:pPr>
        <w:pStyle w:val="Listenabsatz"/>
        <w:numPr>
          <w:ilvl w:val="1"/>
          <w:numId w:val="32"/>
        </w:numPr>
        <w:spacing w:after="200"/>
        <w:rPr>
          <w:rFonts w:cs="Arial"/>
          <w:sz w:val="22"/>
          <w:szCs w:val="22"/>
        </w:rPr>
      </w:pPr>
      <w:r>
        <w:rPr>
          <w:rFonts w:cs="Arial"/>
          <w:sz w:val="22"/>
          <w:szCs w:val="22"/>
        </w:rPr>
        <w:t>Mit 1 Element das KKW Leibstadt bewachen, um gegnerische physische Einwirkungen zu verhindern;</w:t>
      </w:r>
    </w:p>
    <w:p w:rsidR="00E367B4" w:rsidRDefault="00E367B4" w:rsidP="00E367B4">
      <w:pPr>
        <w:pStyle w:val="Listenabsatz"/>
        <w:numPr>
          <w:ilvl w:val="1"/>
          <w:numId w:val="32"/>
        </w:numPr>
        <w:spacing w:after="200"/>
        <w:rPr>
          <w:rFonts w:cs="Arial"/>
          <w:sz w:val="22"/>
          <w:szCs w:val="22"/>
        </w:rPr>
      </w:pPr>
      <w:r>
        <w:rPr>
          <w:rFonts w:cs="Arial"/>
          <w:sz w:val="22"/>
          <w:szCs w:val="22"/>
        </w:rPr>
        <w:t>Mit 1 Element das Nuklearforschungszentrum EIKEN bewachen sowie mich bereit halten 1 weiteres Objekt zu schützen, die Armeepräsentation "PRÄSENZ" sicherzustellen und den Trp Vsu Ristl NG zu unterstützen.</w:t>
      </w:r>
    </w:p>
    <w:p w:rsidR="00E367B4" w:rsidRDefault="00E367B4" w:rsidP="00E367B4">
      <w:pPr>
        <w:pStyle w:val="Listenabsatz"/>
        <w:numPr>
          <w:ilvl w:val="0"/>
          <w:numId w:val="32"/>
        </w:numPr>
        <w:spacing w:after="200"/>
        <w:ind w:left="1276" w:hanging="283"/>
        <w:rPr>
          <w:rFonts w:cs="Arial"/>
          <w:sz w:val="22"/>
          <w:szCs w:val="22"/>
        </w:rPr>
      </w:pPr>
      <w:r>
        <w:rPr>
          <w:rFonts w:cs="Arial"/>
          <w:sz w:val="22"/>
          <w:szCs w:val="22"/>
        </w:rPr>
        <w:t>In einer dritten Phase</w:t>
      </w:r>
    </w:p>
    <w:p w:rsidR="00E367B4" w:rsidRDefault="00E367B4" w:rsidP="00E367B4">
      <w:pPr>
        <w:pStyle w:val="Listenabsatz"/>
        <w:numPr>
          <w:ilvl w:val="1"/>
          <w:numId w:val="32"/>
        </w:numPr>
        <w:spacing w:after="200"/>
        <w:rPr>
          <w:rFonts w:cs="Arial"/>
          <w:sz w:val="22"/>
          <w:szCs w:val="22"/>
        </w:rPr>
      </w:pPr>
      <w:r>
        <w:rPr>
          <w:rFonts w:cs="Arial"/>
          <w:sz w:val="22"/>
          <w:szCs w:val="22"/>
        </w:rPr>
        <w:t>Die Aufträge KKW Leibstadt, EIKEN und PRÄSENZ an das Inf Bat 20 übergeben;</w:t>
      </w:r>
    </w:p>
    <w:p w:rsidR="00E367B4" w:rsidRPr="004B17ED" w:rsidRDefault="00E367B4" w:rsidP="00E367B4">
      <w:pPr>
        <w:pStyle w:val="Listenabsatz"/>
        <w:numPr>
          <w:ilvl w:val="1"/>
          <w:numId w:val="32"/>
        </w:numPr>
        <w:spacing w:after="200"/>
        <w:rPr>
          <w:rFonts w:cs="Arial"/>
          <w:sz w:val="22"/>
          <w:szCs w:val="22"/>
        </w:rPr>
      </w:pPr>
      <w:r>
        <w:rPr>
          <w:rFonts w:cs="Arial"/>
          <w:sz w:val="22"/>
          <w:szCs w:val="22"/>
        </w:rPr>
        <w:t>Ausbildungslücken schliessen und anschliessend das Bat demobilisieren.</w:t>
      </w:r>
    </w:p>
    <w:p w:rsidR="005F7444" w:rsidRPr="004B17ED" w:rsidRDefault="005F7444" w:rsidP="00AA06B0">
      <w:pPr>
        <w:pStyle w:val="berschrift2"/>
        <w:rPr>
          <w:szCs w:val="22"/>
        </w:rPr>
      </w:pPr>
      <w:r w:rsidRPr="004B17ED">
        <w:rPr>
          <w:szCs w:val="22"/>
        </w:rPr>
        <w:t>Erhaltener Auftrag</w:t>
      </w:r>
    </w:p>
    <w:tbl>
      <w:tblPr>
        <w:tblW w:w="0" w:type="auto"/>
        <w:tblInd w:w="1083" w:type="dxa"/>
        <w:tblLook w:val="01E0" w:firstRow="1" w:lastRow="1" w:firstColumn="1" w:lastColumn="1" w:noHBand="0" w:noVBand="0"/>
      </w:tblPr>
      <w:tblGrid>
        <w:gridCol w:w="2002"/>
        <w:gridCol w:w="5954"/>
      </w:tblGrid>
      <w:tr w:rsidR="005F7444" w:rsidRPr="004B17ED" w:rsidTr="00706754">
        <w:trPr>
          <w:trHeight w:val="386"/>
        </w:trPr>
        <w:tc>
          <w:tcPr>
            <w:tcW w:w="2002" w:type="dxa"/>
          </w:tcPr>
          <w:p w:rsidR="005F7444" w:rsidRPr="004B17ED" w:rsidRDefault="001A2A74" w:rsidP="00706754">
            <w:pPr>
              <w:spacing w:before="20"/>
              <w:ind w:right="397"/>
            </w:pPr>
            <w:r w:rsidRPr="004B17ED">
              <w:t>Inf Kp 56/2</w:t>
            </w:r>
          </w:p>
          <w:p w:rsidR="00DD250E" w:rsidRPr="004B17ED" w:rsidRDefault="00DD250E" w:rsidP="00E367B4">
            <w:pPr>
              <w:pStyle w:val="Listenabsatz"/>
              <w:spacing w:before="20"/>
              <w:ind w:left="91"/>
              <w:rPr>
                <w:rFonts w:cs="Arial"/>
                <w:sz w:val="22"/>
                <w:szCs w:val="22"/>
                <w:lang w:val="en-US"/>
              </w:rPr>
            </w:pPr>
          </w:p>
        </w:tc>
        <w:tc>
          <w:tcPr>
            <w:tcW w:w="5954" w:type="dxa"/>
          </w:tcPr>
          <w:p w:rsidR="005F7444" w:rsidRDefault="00E367B4" w:rsidP="00E367B4">
            <w:pPr>
              <w:pStyle w:val="Listenabsatz"/>
              <w:numPr>
                <w:ilvl w:val="0"/>
                <w:numId w:val="21"/>
              </w:numPr>
              <w:tabs>
                <w:tab w:val="clear" w:pos="720"/>
                <w:tab w:val="num" w:pos="360"/>
              </w:tabs>
              <w:autoSpaceDE w:val="0"/>
              <w:autoSpaceDN w:val="0"/>
              <w:adjustRightInd w:val="0"/>
              <w:spacing w:after="14" w:line="276" w:lineRule="auto"/>
              <w:ind w:left="179" w:right="0" w:hanging="284"/>
              <w:rPr>
                <w:rFonts w:cs="Arial"/>
                <w:sz w:val="22"/>
                <w:szCs w:val="22"/>
              </w:rPr>
            </w:pPr>
            <w:r>
              <w:rPr>
                <w:rFonts w:cs="Arial"/>
                <w:sz w:val="22"/>
                <w:szCs w:val="22"/>
              </w:rPr>
              <w:t>Erfüllt den Auftrag EIKEN gemäss Leistungskatalog</w:t>
            </w:r>
            <w:r w:rsidR="00A37B58" w:rsidRPr="00E367B4">
              <w:rPr>
                <w:rFonts w:cs="Arial"/>
                <w:sz w:val="22"/>
                <w:szCs w:val="22"/>
              </w:rPr>
              <w:t>;</w:t>
            </w:r>
          </w:p>
          <w:p w:rsidR="00E367B4" w:rsidRDefault="00E367B4" w:rsidP="00E367B4">
            <w:pPr>
              <w:pStyle w:val="Listenabsatz"/>
              <w:numPr>
                <w:ilvl w:val="0"/>
                <w:numId w:val="21"/>
              </w:numPr>
              <w:tabs>
                <w:tab w:val="clear" w:pos="720"/>
                <w:tab w:val="num" w:pos="360"/>
              </w:tabs>
              <w:autoSpaceDE w:val="0"/>
              <w:autoSpaceDN w:val="0"/>
              <w:adjustRightInd w:val="0"/>
              <w:spacing w:after="14" w:line="276" w:lineRule="auto"/>
              <w:ind w:left="179" w:right="0" w:hanging="284"/>
              <w:rPr>
                <w:rFonts w:cs="Arial"/>
                <w:sz w:val="22"/>
                <w:szCs w:val="22"/>
              </w:rPr>
            </w:pPr>
            <w:r>
              <w:rPr>
                <w:rFonts w:cs="Arial"/>
                <w:sz w:val="22"/>
                <w:szCs w:val="22"/>
              </w:rPr>
              <w:t>Hält sich im MBG II bereit, mit einem zweiten Element ausgelöst zu werden, um in 1. Prio z G des Kt AG gem Leistungskatalog und in 2. Prio z G der EP eingesetzt zu werden;</w:t>
            </w:r>
          </w:p>
          <w:p w:rsidR="00E367B4" w:rsidRDefault="00E367B4" w:rsidP="00E367B4">
            <w:pPr>
              <w:pStyle w:val="Listenabsatz"/>
              <w:numPr>
                <w:ilvl w:val="0"/>
                <w:numId w:val="21"/>
              </w:numPr>
              <w:tabs>
                <w:tab w:val="clear" w:pos="720"/>
                <w:tab w:val="num" w:pos="360"/>
              </w:tabs>
              <w:autoSpaceDE w:val="0"/>
              <w:autoSpaceDN w:val="0"/>
              <w:adjustRightInd w:val="0"/>
              <w:spacing w:after="14" w:line="276" w:lineRule="auto"/>
              <w:ind w:left="179" w:right="0" w:hanging="284"/>
              <w:rPr>
                <w:rFonts w:cs="Arial"/>
                <w:sz w:val="22"/>
                <w:szCs w:val="22"/>
              </w:rPr>
            </w:pPr>
            <w:r>
              <w:rPr>
                <w:rFonts w:cs="Arial"/>
                <w:sz w:val="22"/>
                <w:szCs w:val="22"/>
              </w:rPr>
              <w:t>Führt die Präsentation an der PRÄSENZ ESF 20 gem Leistungskatalog durhc;</w:t>
            </w:r>
          </w:p>
          <w:p w:rsidR="00E367B4" w:rsidRPr="00E367B4" w:rsidRDefault="00E367B4" w:rsidP="00E367B4">
            <w:pPr>
              <w:pStyle w:val="Listenabsatz"/>
              <w:numPr>
                <w:ilvl w:val="0"/>
                <w:numId w:val="21"/>
              </w:numPr>
              <w:tabs>
                <w:tab w:val="clear" w:pos="720"/>
                <w:tab w:val="num" w:pos="360"/>
              </w:tabs>
              <w:autoSpaceDE w:val="0"/>
              <w:autoSpaceDN w:val="0"/>
              <w:adjustRightInd w:val="0"/>
              <w:spacing w:after="14" w:line="276" w:lineRule="auto"/>
              <w:ind w:left="179" w:right="0" w:hanging="284"/>
              <w:rPr>
                <w:rFonts w:cs="Arial"/>
                <w:sz w:val="22"/>
                <w:szCs w:val="22"/>
              </w:rPr>
            </w:pPr>
            <w:r>
              <w:rPr>
                <w:rFonts w:cs="Arial"/>
                <w:sz w:val="22"/>
                <w:szCs w:val="22"/>
              </w:rPr>
              <w:t>Unterstützt den Trp Versuch Ristl NG gem Leistungskatalog.</w:t>
            </w:r>
          </w:p>
          <w:p w:rsidR="00A37B58" w:rsidRPr="004B17ED" w:rsidRDefault="00A37B58" w:rsidP="00A37B58">
            <w:pPr>
              <w:pStyle w:val="Listenabsatz"/>
              <w:autoSpaceDE w:val="0"/>
              <w:autoSpaceDN w:val="0"/>
              <w:adjustRightInd w:val="0"/>
              <w:spacing w:after="14" w:line="276" w:lineRule="auto"/>
              <w:ind w:left="179" w:right="0"/>
              <w:rPr>
                <w:rFonts w:cs="Arial"/>
                <w:sz w:val="22"/>
                <w:szCs w:val="22"/>
              </w:rPr>
            </w:pPr>
          </w:p>
        </w:tc>
      </w:tr>
    </w:tbl>
    <w:p w:rsidR="005F7444" w:rsidRPr="004B17ED" w:rsidRDefault="005F7444" w:rsidP="005F7444">
      <w:pPr>
        <w:pStyle w:val="VBS-Eingerckt"/>
      </w:pPr>
    </w:p>
    <w:p w:rsidR="00AA06B0" w:rsidRPr="004B17ED" w:rsidRDefault="005F7444" w:rsidP="00AA06B0">
      <w:pPr>
        <w:pStyle w:val="berschrift2"/>
        <w:rPr>
          <w:szCs w:val="22"/>
        </w:rPr>
      </w:pPr>
      <w:r w:rsidRPr="004B17ED">
        <w:rPr>
          <w:szCs w:val="22"/>
        </w:rPr>
        <w:t>Nachbartruppen</w:t>
      </w:r>
    </w:p>
    <w:p w:rsidR="005F7444" w:rsidRPr="004B17ED" w:rsidRDefault="005F7444" w:rsidP="005F7444">
      <w:pPr>
        <w:keepNext/>
        <w:keepLines/>
        <w:spacing w:after="80"/>
        <w:ind w:left="992" w:right="397"/>
        <w:outlineLvl w:val="1"/>
        <w:rPr>
          <w:rFonts w:eastAsia="Times New Roman" w:cs="Arial"/>
          <w:bCs/>
          <w:lang w:eastAsia="de-DE"/>
        </w:rPr>
      </w:pPr>
    </w:p>
    <w:tbl>
      <w:tblPr>
        <w:tblW w:w="0" w:type="auto"/>
        <w:tblInd w:w="1083" w:type="dxa"/>
        <w:tblLook w:val="01E0" w:firstRow="1" w:lastRow="1" w:firstColumn="1" w:lastColumn="1" w:noHBand="0" w:noVBand="0"/>
      </w:tblPr>
      <w:tblGrid>
        <w:gridCol w:w="2002"/>
        <w:gridCol w:w="5954"/>
      </w:tblGrid>
      <w:tr w:rsidR="005F7444" w:rsidRPr="004B17ED" w:rsidTr="00706754">
        <w:trPr>
          <w:trHeight w:val="386"/>
        </w:trPr>
        <w:tc>
          <w:tcPr>
            <w:tcW w:w="2002" w:type="dxa"/>
          </w:tcPr>
          <w:p w:rsidR="005F7444" w:rsidRPr="004B17ED" w:rsidRDefault="00AA06B0" w:rsidP="00706754">
            <w:pPr>
              <w:spacing w:before="20"/>
              <w:ind w:right="397"/>
              <w:rPr>
                <w:rFonts w:eastAsia="Times New Roman" w:cs="Arial"/>
                <w:bCs/>
                <w:lang w:eastAsia="de-DE"/>
              </w:rPr>
            </w:pPr>
            <w:r w:rsidRPr="004B17ED">
              <w:rPr>
                <w:rFonts w:eastAsia="Times New Roman" w:cs="Arial"/>
                <w:bCs/>
                <w:lang w:eastAsia="de-DE"/>
              </w:rPr>
              <w:t>Inf Stabskp 56</w:t>
            </w:r>
          </w:p>
          <w:p w:rsidR="00DD250E" w:rsidRPr="004B17ED" w:rsidRDefault="00DD250E" w:rsidP="00A37B58">
            <w:pPr>
              <w:spacing w:before="20"/>
              <w:ind w:right="397"/>
              <w:rPr>
                <w:rFonts w:cs="Arial"/>
                <w:lang w:eastAsia="de-CH"/>
              </w:rPr>
            </w:pPr>
          </w:p>
        </w:tc>
        <w:tc>
          <w:tcPr>
            <w:tcW w:w="5954" w:type="dxa"/>
          </w:tcPr>
          <w:p w:rsidR="005F7444" w:rsidRPr="004B17ED" w:rsidRDefault="00540C46" w:rsidP="00495BBC">
            <w:pPr>
              <w:pStyle w:val="Listenabsatz"/>
              <w:numPr>
                <w:ilvl w:val="0"/>
                <w:numId w:val="21"/>
              </w:numPr>
              <w:tabs>
                <w:tab w:val="clear" w:pos="720"/>
                <w:tab w:val="num" w:pos="360"/>
              </w:tabs>
              <w:autoSpaceDE w:val="0"/>
              <w:autoSpaceDN w:val="0"/>
              <w:adjustRightInd w:val="0"/>
              <w:spacing w:after="14" w:line="276" w:lineRule="auto"/>
              <w:ind w:left="179" w:right="0" w:hanging="284"/>
              <w:rPr>
                <w:rFonts w:cs="Arial"/>
                <w:sz w:val="22"/>
                <w:szCs w:val="22"/>
              </w:rPr>
            </w:pPr>
            <w:r>
              <w:rPr>
                <w:rFonts w:cs="Arial"/>
                <w:sz w:val="22"/>
                <w:szCs w:val="22"/>
              </w:rPr>
              <w:t>Stellt die Führung und Logistik des Bataillons sicher.</w:t>
            </w:r>
          </w:p>
        </w:tc>
      </w:tr>
    </w:tbl>
    <w:p w:rsidR="005F7444" w:rsidRPr="004B17ED" w:rsidRDefault="005F7444" w:rsidP="005F7444">
      <w:pPr>
        <w:spacing w:before="80"/>
        <w:rPr>
          <w:rFonts w:eastAsia="Times New Roman" w:cs="Arial"/>
          <w:b/>
        </w:rPr>
      </w:pPr>
    </w:p>
    <w:p w:rsidR="005F7444" w:rsidRPr="004B17ED" w:rsidRDefault="005F7444" w:rsidP="005F7444">
      <w:pPr>
        <w:keepNext/>
        <w:keepLines/>
        <w:spacing w:after="80"/>
        <w:ind w:left="992" w:right="397"/>
        <w:outlineLvl w:val="1"/>
        <w:rPr>
          <w:rFonts w:eastAsia="Times New Roman" w:cs="Arial"/>
          <w:bCs/>
          <w:lang w:eastAsia="de-DE"/>
        </w:rPr>
      </w:pPr>
    </w:p>
    <w:tbl>
      <w:tblPr>
        <w:tblW w:w="0" w:type="auto"/>
        <w:tblInd w:w="1083" w:type="dxa"/>
        <w:tblLook w:val="01E0" w:firstRow="1" w:lastRow="1" w:firstColumn="1" w:lastColumn="1" w:noHBand="0" w:noVBand="0"/>
      </w:tblPr>
      <w:tblGrid>
        <w:gridCol w:w="2002"/>
        <w:gridCol w:w="5954"/>
      </w:tblGrid>
      <w:tr w:rsidR="005F7444" w:rsidRPr="004B17ED" w:rsidTr="00706754">
        <w:trPr>
          <w:trHeight w:val="567"/>
        </w:trPr>
        <w:tc>
          <w:tcPr>
            <w:tcW w:w="2002" w:type="dxa"/>
          </w:tcPr>
          <w:p w:rsidR="005F7444" w:rsidRPr="004B17ED" w:rsidRDefault="005F7444" w:rsidP="00706754">
            <w:pPr>
              <w:spacing w:before="20"/>
              <w:ind w:right="397"/>
              <w:rPr>
                <w:rFonts w:eastAsia="Times New Roman" w:cs="Arial"/>
                <w:bCs/>
                <w:lang w:eastAsia="de-DE"/>
              </w:rPr>
            </w:pPr>
            <w:r w:rsidRPr="004B17ED">
              <w:rPr>
                <w:rFonts w:cs="Arial"/>
                <w:lang w:eastAsia="de-CH"/>
              </w:rPr>
              <w:t xml:space="preserve"> </w:t>
            </w:r>
            <w:r w:rsidR="00AA06B0" w:rsidRPr="004B17ED">
              <w:rPr>
                <w:rFonts w:eastAsia="Times New Roman" w:cs="Arial"/>
                <w:bCs/>
                <w:lang w:eastAsia="de-DE"/>
              </w:rPr>
              <w:t>Inf Kp 56/1</w:t>
            </w:r>
          </w:p>
          <w:p w:rsidR="00DD250E" w:rsidRPr="004B17ED" w:rsidRDefault="00DD250E" w:rsidP="00706754">
            <w:pPr>
              <w:spacing w:before="20"/>
              <w:ind w:right="397"/>
              <w:rPr>
                <w:rFonts w:cs="Arial"/>
                <w:lang w:val="en-US" w:eastAsia="de-CH"/>
              </w:rPr>
            </w:pPr>
          </w:p>
        </w:tc>
        <w:tc>
          <w:tcPr>
            <w:tcW w:w="5954" w:type="dxa"/>
          </w:tcPr>
          <w:p w:rsidR="005F7444" w:rsidRDefault="00540C46" w:rsidP="00495BBC">
            <w:pPr>
              <w:pStyle w:val="Listenabsatz"/>
              <w:numPr>
                <w:ilvl w:val="0"/>
                <w:numId w:val="21"/>
              </w:numPr>
              <w:tabs>
                <w:tab w:val="clear" w:pos="720"/>
                <w:tab w:val="num" w:pos="360"/>
              </w:tabs>
              <w:autoSpaceDE w:val="0"/>
              <w:autoSpaceDN w:val="0"/>
              <w:adjustRightInd w:val="0"/>
              <w:spacing w:after="14" w:line="276" w:lineRule="auto"/>
              <w:ind w:left="179" w:right="0" w:hanging="284"/>
              <w:rPr>
                <w:rFonts w:cs="Arial"/>
                <w:sz w:val="22"/>
                <w:szCs w:val="22"/>
              </w:rPr>
            </w:pPr>
            <w:r>
              <w:rPr>
                <w:rFonts w:cs="Arial"/>
                <w:sz w:val="22"/>
                <w:szCs w:val="22"/>
              </w:rPr>
              <w:t>Erfüllt den Auftrag KKW Leibstadt gemäss Leistungskatalog;</w:t>
            </w:r>
          </w:p>
          <w:p w:rsidR="00540C46" w:rsidRPr="004B17ED" w:rsidRDefault="00540C46" w:rsidP="00495BBC">
            <w:pPr>
              <w:pStyle w:val="Listenabsatz"/>
              <w:numPr>
                <w:ilvl w:val="0"/>
                <w:numId w:val="21"/>
              </w:numPr>
              <w:tabs>
                <w:tab w:val="clear" w:pos="720"/>
                <w:tab w:val="num" w:pos="360"/>
              </w:tabs>
              <w:autoSpaceDE w:val="0"/>
              <w:autoSpaceDN w:val="0"/>
              <w:adjustRightInd w:val="0"/>
              <w:spacing w:after="14" w:line="276" w:lineRule="auto"/>
              <w:ind w:left="179" w:right="0" w:hanging="284"/>
              <w:rPr>
                <w:rFonts w:cs="Arial"/>
                <w:sz w:val="22"/>
                <w:szCs w:val="22"/>
              </w:rPr>
            </w:pPr>
            <w:r>
              <w:rPr>
                <w:rFonts w:cs="Arial"/>
                <w:sz w:val="22"/>
                <w:szCs w:val="22"/>
              </w:rPr>
              <w:t>Hält sich im MBG II bereit, mit einem zweiten Element ausgelöst zu werden, um in 1. Prio z G des eigenen Auftrages und in 2. Prio z G der EP eingesetzt zu werden.</w:t>
            </w:r>
          </w:p>
        </w:tc>
      </w:tr>
    </w:tbl>
    <w:p w:rsidR="005F7444" w:rsidRPr="004B17ED" w:rsidRDefault="005F7444" w:rsidP="005F7444">
      <w:pPr>
        <w:ind w:left="1080" w:right="397" w:hanging="180"/>
        <w:rPr>
          <w:rFonts w:cs="Arial"/>
          <w:lang w:eastAsia="de-CH"/>
        </w:rPr>
      </w:pPr>
    </w:p>
    <w:p w:rsidR="005F7444" w:rsidRPr="004B17ED" w:rsidRDefault="005F7444" w:rsidP="005F7444">
      <w:pPr>
        <w:keepNext/>
        <w:keepLines/>
        <w:spacing w:after="80"/>
        <w:ind w:left="992" w:right="397"/>
        <w:outlineLvl w:val="1"/>
        <w:rPr>
          <w:rFonts w:eastAsia="Times New Roman" w:cs="Arial"/>
          <w:bCs/>
          <w:lang w:eastAsia="de-DE"/>
        </w:rPr>
      </w:pPr>
    </w:p>
    <w:tbl>
      <w:tblPr>
        <w:tblW w:w="0" w:type="auto"/>
        <w:tblInd w:w="1083" w:type="dxa"/>
        <w:tblLook w:val="01E0" w:firstRow="1" w:lastRow="1" w:firstColumn="1" w:lastColumn="1" w:noHBand="0" w:noVBand="0"/>
      </w:tblPr>
      <w:tblGrid>
        <w:gridCol w:w="2002"/>
        <w:gridCol w:w="5954"/>
      </w:tblGrid>
      <w:tr w:rsidR="005F7444" w:rsidRPr="004B17ED" w:rsidTr="00706754">
        <w:trPr>
          <w:trHeight w:val="567"/>
        </w:trPr>
        <w:tc>
          <w:tcPr>
            <w:tcW w:w="2002" w:type="dxa"/>
          </w:tcPr>
          <w:p w:rsidR="005F7444" w:rsidRPr="004B17ED" w:rsidRDefault="001A2A74" w:rsidP="00706754">
            <w:pPr>
              <w:spacing w:before="20"/>
              <w:ind w:right="397"/>
              <w:rPr>
                <w:rFonts w:eastAsia="Times New Roman" w:cs="Arial"/>
                <w:bCs/>
                <w:lang w:eastAsia="de-DE"/>
              </w:rPr>
            </w:pPr>
            <w:r w:rsidRPr="004B17ED">
              <w:rPr>
                <w:rFonts w:eastAsia="Times New Roman" w:cs="Arial"/>
                <w:bCs/>
                <w:lang w:eastAsia="de-DE"/>
              </w:rPr>
              <w:t>Inf Kp 56/3</w:t>
            </w:r>
          </w:p>
          <w:p w:rsidR="00DD250E" w:rsidRPr="004B17ED" w:rsidRDefault="00DD250E" w:rsidP="00A37B58">
            <w:pPr>
              <w:spacing w:before="20"/>
              <w:ind w:right="397"/>
              <w:rPr>
                <w:rFonts w:cs="Arial"/>
                <w:lang w:val="en-US" w:eastAsia="de-CH"/>
              </w:rPr>
            </w:pPr>
          </w:p>
        </w:tc>
        <w:tc>
          <w:tcPr>
            <w:tcW w:w="5954" w:type="dxa"/>
          </w:tcPr>
          <w:p w:rsidR="00A37B58" w:rsidRPr="004B17ED" w:rsidRDefault="00540C46" w:rsidP="00540C46">
            <w:pPr>
              <w:pStyle w:val="Listenabsatz"/>
              <w:numPr>
                <w:ilvl w:val="0"/>
                <w:numId w:val="21"/>
              </w:numPr>
              <w:tabs>
                <w:tab w:val="clear" w:pos="720"/>
                <w:tab w:val="num" w:pos="360"/>
              </w:tabs>
              <w:autoSpaceDE w:val="0"/>
              <w:autoSpaceDN w:val="0"/>
              <w:adjustRightInd w:val="0"/>
              <w:spacing w:after="14" w:line="276" w:lineRule="auto"/>
              <w:ind w:left="179" w:right="0" w:hanging="284"/>
              <w:rPr>
                <w:rFonts w:cs="Arial"/>
                <w:sz w:val="22"/>
                <w:szCs w:val="22"/>
              </w:rPr>
            </w:pPr>
            <w:r>
              <w:rPr>
                <w:rFonts w:cs="Arial"/>
                <w:sz w:val="22"/>
                <w:szCs w:val="22"/>
              </w:rPr>
              <w:t>Unterstützt das GWK gem Leistungskatalog Inf Bat 56 und Leistungsprofil GWK im Sektor 1 ALLSCHWIL.</w:t>
            </w:r>
          </w:p>
        </w:tc>
      </w:tr>
    </w:tbl>
    <w:p w:rsidR="00AA06B0" w:rsidRPr="004B17ED" w:rsidRDefault="00AA06B0" w:rsidP="00AA06B0">
      <w:pPr>
        <w:keepNext/>
        <w:keepLines/>
        <w:spacing w:after="80"/>
        <w:ind w:left="992" w:right="397"/>
        <w:outlineLvl w:val="1"/>
        <w:rPr>
          <w:rFonts w:eastAsia="Times New Roman" w:cs="Arial"/>
          <w:bCs/>
          <w:lang w:eastAsia="de-DE"/>
        </w:rPr>
      </w:pPr>
    </w:p>
    <w:p w:rsidR="00AA06B0" w:rsidRPr="004B17ED" w:rsidRDefault="00AA06B0" w:rsidP="00AA06B0">
      <w:pPr>
        <w:keepNext/>
        <w:keepLines/>
        <w:spacing w:after="80"/>
        <w:ind w:left="992" w:right="397"/>
        <w:outlineLvl w:val="1"/>
        <w:rPr>
          <w:rFonts w:eastAsia="Times New Roman" w:cs="Arial"/>
          <w:bCs/>
          <w:lang w:eastAsia="de-DE"/>
        </w:rPr>
      </w:pPr>
    </w:p>
    <w:tbl>
      <w:tblPr>
        <w:tblW w:w="0" w:type="auto"/>
        <w:tblInd w:w="1083" w:type="dxa"/>
        <w:tblLook w:val="01E0" w:firstRow="1" w:lastRow="1" w:firstColumn="1" w:lastColumn="1" w:noHBand="0" w:noVBand="0"/>
      </w:tblPr>
      <w:tblGrid>
        <w:gridCol w:w="2002"/>
        <w:gridCol w:w="5954"/>
      </w:tblGrid>
      <w:tr w:rsidR="005F7444" w:rsidRPr="004B17ED" w:rsidTr="00706754">
        <w:trPr>
          <w:trHeight w:val="567"/>
        </w:trPr>
        <w:tc>
          <w:tcPr>
            <w:tcW w:w="2002" w:type="dxa"/>
          </w:tcPr>
          <w:p w:rsidR="005F7444" w:rsidRPr="004B17ED" w:rsidRDefault="00AA06B0" w:rsidP="00706754">
            <w:pPr>
              <w:spacing w:before="20"/>
              <w:ind w:right="397"/>
              <w:rPr>
                <w:rFonts w:eastAsia="Times New Roman" w:cs="Arial"/>
                <w:bCs/>
                <w:lang w:eastAsia="de-DE"/>
              </w:rPr>
            </w:pPr>
            <w:r w:rsidRPr="004B17ED">
              <w:rPr>
                <w:rFonts w:eastAsia="Times New Roman" w:cs="Arial"/>
                <w:bCs/>
                <w:lang w:eastAsia="de-DE"/>
              </w:rPr>
              <w:t>Inf Ustü Kp 56/4</w:t>
            </w:r>
          </w:p>
          <w:p w:rsidR="00DD250E" w:rsidRPr="004B17ED" w:rsidRDefault="00DD250E" w:rsidP="00B8400B">
            <w:pPr>
              <w:spacing w:before="20"/>
              <w:ind w:right="397"/>
              <w:rPr>
                <w:rFonts w:cs="Arial"/>
                <w:lang w:val="en-US" w:eastAsia="de-CH"/>
              </w:rPr>
            </w:pPr>
          </w:p>
        </w:tc>
        <w:tc>
          <w:tcPr>
            <w:tcW w:w="5954" w:type="dxa"/>
          </w:tcPr>
          <w:p w:rsidR="00540C46" w:rsidRPr="004B17ED" w:rsidRDefault="00540C46" w:rsidP="00540C46">
            <w:pPr>
              <w:pStyle w:val="Listenabsatz"/>
              <w:numPr>
                <w:ilvl w:val="0"/>
                <w:numId w:val="21"/>
              </w:numPr>
              <w:tabs>
                <w:tab w:val="clear" w:pos="720"/>
                <w:tab w:val="num" w:pos="360"/>
              </w:tabs>
              <w:autoSpaceDE w:val="0"/>
              <w:autoSpaceDN w:val="0"/>
              <w:adjustRightInd w:val="0"/>
              <w:spacing w:after="14" w:line="276" w:lineRule="auto"/>
              <w:ind w:left="179" w:right="0" w:hanging="284"/>
              <w:rPr>
                <w:rFonts w:cs="Arial"/>
                <w:sz w:val="22"/>
                <w:szCs w:val="22"/>
              </w:rPr>
            </w:pPr>
            <w:r>
              <w:rPr>
                <w:rFonts w:cs="Arial"/>
                <w:sz w:val="22"/>
                <w:szCs w:val="22"/>
              </w:rPr>
              <w:t>Unterstützt das GWK gem Leistungskatalog Inf Bat 56 und Leistungsprofil GWK im Sektor 2 LEIMENTAL.</w:t>
            </w:r>
          </w:p>
          <w:p w:rsidR="00B8400B" w:rsidRDefault="00B8400B" w:rsidP="00B8400B">
            <w:pPr>
              <w:pStyle w:val="Listenabsatz"/>
              <w:autoSpaceDE w:val="0"/>
              <w:autoSpaceDN w:val="0"/>
              <w:adjustRightInd w:val="0"/>
              <w:spacing w:after="14" w:line="276" w:lineRule="auto"/>
              <w:ind w:left="179" w:right="0"/>
              <w:rPr>
                <w:rFonts w:cs="Arial"/>
                <w:sz w:val="22"/>
                <w:szCs w:val="22"/>
              </w:rPr>
            </w:pPr>
          </w:p>
          <w:p w:rsidR="004B17ED" w:rsidRPr="004B17ED" w:rsidRDefault="004B17ED" w:rsidP="00B8400B">
            <w:pPr>
              <w:pStyle w:val="Listenabsatz"/>
              <w:autoSpaceDE w:val="0"/>
              <w:autoSpaceDN w:val="0"/>
              <w:adjustRightInd w:val="0"/>
              <w:spacing w:after="14" w:line="276" w:lineRule="auto"/>
              <w:ind w:left="179" w:right="0"/>
              <w:rPr>
                <w:rFonts w:cs="Arial"/>
                <w:sz w:val="22"/>
                <w:szCs w:val="22"/>
              </w:rPr>
            </w:pPr>
          </w:p>
        </w:tc>
      </w:tr>
    </w:tbl>
    <w:p w:rsidR="005F7444" w:rsidRPr="004B17ED" w:rsidRDefault="005F7444" w:rsidP="005F7444">
      <w:pPr>
        <w:pStyle w:val="berschrift1"/>
        <w:rPr>
          <w:szCs w:val="22"/>
        </w:rPr>
      </w:pPr>
      <w:r w:rsidRPr="004B17ED">
        <w:rPr>
          <w:szCs w:val="22"/>
        </w:rPr>
        <w:t>Absicht</w:t>
      </w:r>
    </w:p>
    <w:p w:rsidR="005F7444" w:rsidRPr="004B17ED" w:rsidRDefault="005F7444" w:rsidP="005F7444">
      <w:pPr>
        <w:keepNext/>
        <w:ind w:left="993"/>
        <w:rPr>
          <w:rFonts w:cs="Arial"/>
        </w:rPr>
      </w:pPr>
      <w:r w:rsidRPr="004B17ED">
        <w:rPr>
          <w:rFonts w:cs="Arial"/>
        </w:rPr>
        <w:t>Ich will:</w:t>
      </w:r>
    </w:p>
    <w:p w:rsidR="00F771EC" w:rsidRPr="00F771EC" w:rsidRDefault="00F771EC" w:rsidP="00B8400B">
      <w:pPr>
        <w:pStyle w:val="VBS-Eingerckt"/>
        <w:numPr>
          <w:ilvl w:val="0"/>
          <w:numId w:val="23"/>
        </w:numPr>
        <w:jc w:val="both"/>
      </w:pPr>
      <w:r w:rsidRPr="00F771EC">
        <w:t>Mit einem Element das Nuklearfoschungszentrum EIKEN sichern;</w:t>
      </w:r>
    </w:p>
    <w:p w:rsidR="00F771EC" w:rsidRPr="00F771EC" w:rsidRDefault="00F771EC" w:rsidP="00B8400B">
      <w:pPr>
        <w:pStyle w:val="VBS-Eingerckt"/>
        <w:numPr>
          <w:ilvl w:val="0"/>
          <w:numId w:val="23"/>
        </w:numPr>
        <w:jc w:val="both"/>
      </w:pPr>
      <w:r w:rsidRPr="00F771EC">
        <w:t>Mit einem Element die Campsec sicherstellen, die Präsentation PRÄSENZ in EMMEN durchführen sowie den Trp Vsu Ristl NG unterstützen;</w:t>
      </w:r>
    </w:p>
    <w:p w:rsidR="00F771EC" w:rsidRPr="00F771EC" w:rsidRDefault="00F771EC" w:rsidP="00F771EC">
      <w:pPr>
        <w:pStyle w:val="VBS-Eingerckt"/>
        <w:numPr>
          <w:ilvl w:val="0"/>
          <w:numId w:val="23"/>
        </w:numPr>
        <w:jc w:val="both"/>
      </w:pPr>
      <w:r w:rsidRPr="00F771EC">
        <w:t>Mich mit einem Element im MBG II bereit halten, ausgelöst zu werden, um in 1. Prio z G des Kt AG gem Leistungskatalog und in 2. Prio z G der EP eingesetzt zu werden;</w:t>
      </w:r>
    </w:p>
    <w:p w:rsidR="00B8400B" w:rsidRPr="00540C46" w:rsidRDefault="00B8400B" w:rsidP="00F771EC">
      <w:pPr>
        <w:pStyle w:val="VBS-Eingerckt"/>
        <w:ind w:left="1352"/>
        <w:jc w:val="both"/>
        <w:rPr>
          <w:highlight w:val="yellow"/>
        </w:rPr>
      </w:pPr>
    </w:p>
    <w:p w:rsidR="005F7444" w:rsidRPr="004B17ED" w:rsidRDefault="005F7444" w:rsidP="005F7444">
      <w:pPr>
        <w:pStyle w:val="VBS-Eingerckt"/>
      </w:pPr>
    </w:p>
    <w:p w:rsidR="005F7444" w:rsidRPr="004B17ED" w:rsidRDefault="005F7444" w:rsidP="005F7444">
      <w:pPr>
        <w:pStyle w:val="VBS-Eingerckt"/>
      </w:pPr>
    </w:p>
    <w:p w:rsidR="004B17ED" w:rsidRDefault="004B17ED">
      <w:pPr>
        <w:rPr>
          <w:lang w:eastAsia="de-DE"/>
        </w:rPr>
      </w:pPr>
    </w:p>
    <w:p w:rsidR="005F7444" w:rsidRPr="004B17ED" w:rsidRDefault="005F7444" w:rsidP="005F7444">
      <w:pPr>
        <w:pStyle w:val="berschrift1"/>
        <w:rPr>
          <w:szCs w:val="22"/>
        </w:rPr>
      </w:pPr>
      <w:r w:rsidRPr="004B17ED">
        <w:rPr>
          <w:szCs w:val="22"/>
        </w:rPr>
        <w:t>Aufträge</w:t>
      </w:r>
    </w:p>
    <w:p w:rsidR="00884CD8" w:rsidRPr="004B17ED" w:rsidRDefault="00884CD8" w:rsidP="00884CD8">
      <w:pPr>
        <w:pStyle w:val="berschrift2"/>
        <w:rPr>
          <w:szCs w:val="22"/>
        </w:rPr>
      </w:pPr>
      <w:r w:rsidRPr="004B17ED">
        <w:rPr>
          <w:szCs w:val="22"/>
        </w:rPr>
        <w:t>Kdt Stv</w:t>
      </w:r>
    </w:p>
    <w:tbl>
      <w:tblPr>
        <w:tblW w:w="0" w:type="auto"/>
        <w:tblInd w:w="1083" w:type="dxa"/>
        <w:tblLook w:val="01E0" w:firstRow="1" w:lastRow="1" w:firstColumn="1" w:lastColumn="1" w:noHBand="0" w:noVBand="0"/>
      </w:tblPr>
      <w:tblGrid>
        <w:gridCol w:w="2002"/>
        <w:gridCol w:w="5954"/>
      </w:tblGrid>
      <w:tr w:rsidR="00884CD8" w:rsidRPr="00540C46" w:rsidTr="004B17ED">
        <w:trPr>
          <w:trHeight w:val="386"/>
        </w:trPr>
        <w:tc>
          <w:tcPr>
            <w:tcW w:w="2002" w:type="dxa"/>
          </w:tcPr>
          <w:p w:rsidR="00884CD8" w:rsidRPr="004B17ED" w:rsidRDefault="00884CD8" w:rsidP="00256BE6">
            <w:pPr>
              <w:spacing w:before="20"/>
              <w:rPr>
                <w:rFonts w:cs="Arial"/>
                <w:lang w:eastAsia="de-CH"/>
              </w:rPr>
            </w:pPr>
          </w:p>
        </w:tc>
        <w:tc>
          <w:tcPr>
            <w:tcW w:w="5954" w:type="dxa"/>
          </w:tcPr>
          <w:p w:rsidR="00884CD8" w:rsidRPr="00540C46" w:rsidRDefault="004B17ED" w:rsidP="00256BE6">
            <w:pPr>
              <w:pStyle w:val="Default"/>
              <w:jc w:val="both"/>
              <w:rPr>
                <w:sz w:val="22"/>
                <w:szCs w:val="22"/>
                <w:highlight w:val="yellow"/>
              </w:rPr>
            </w:pPr>
            <w:r w:rsidRPr="00540C46">
              <w:rPr>
                <w:sz w:val="22"/>
                <w:szCs w:val="22"/>
                <w:highlight w:val="yellow"/>
              </w:rPr>
              <w:t xml:space="preserve">Ziel: </w:t>
            </w:r>
            <w:r w:rsidR="003D3E29" w:rsidRPr="00540C46">
              <w:rPr>
                <w:sz w:val="22"/>
                <w:szCs w:val="22"/>
                <w:highlight w:val="yellow"/>
              </w:rPr>
              <w:t>AGS</w:t>
            </w:r>
            <w:r w:rsidRPr="00540C46">
              <w:rPr>
                <w:sz w:val="22"/>
                <w:szCs w:val="22"/>
                <w:highlight w:val="yellow"/>
              </w:rPr>
              <w:t xml:space="preserve"> LE RONDAT</w:t>
            </w:r>
          </w:p>
          <w:p w:rsidR="004B17ED" w:rsidRPr="00540C46" w:rsidRDefault="003D3E29" w:rsidP="00256BE6">
            <w:pPr>
              <w:pStyle w:val="Default"/>
              <w:jc w:val="both"/>
              <w:rPr>
                <w:sz w:val="22"/>
                <w:szCs w:val="22"/>
                <w:highlight w:val="yellow"/>
              </w:rPr>
            </w:pPr>
            <w:r w:rsidRPr="00540C46">
              <w:rPr>
                <w:sz w:val="22"/>
                <w:szCs w:val="22"/>
                <w:highlight w:val="yellow"/>
              </w:rPr>
              <w:t>Weg ins Ziel: Über Pz Piste N</w:t>
            </w:r>
          </w:p>
          <w:p w:rsidR="00884CD8" w:rsidRPr="00540C46" w:rsidRDefault="004B17ED" w:rsidP="00256BE6">
            <w:pPr>
              <w:pStyle w:val="Default"/>
              <w:jc w:val="both"/>
              <w:rPr>
                <w:sz w:val="22"/>
                <w:szCs w:val="22"/>
                <w:highlight w:val="yellow"/>
              </w:rPr>
            </w:pPr>
            <w:r w:rsidRPr="00540C46">
              <w:rPr>
                <w:sz w:val="22"/>
                <w:szCs w:val="22"/>
                <w:highlight w:val="yellow"/>
              </w:rPr>
              <w:t>Verhalten am Ziel: Bezieht Bstelrm bei Z SERVIZIO und führt die Log der Kp</w:t>
            </w:r>
          </w:p>
          <w:p w:rsidR="004B17ED" w:rsidRPr="00540C46" w:rsidRDefault="004B17ED" w:rsidP="00256BE6">
            <w:pPr>
              <w:pStyle w:val="Default"/>
              <w:jc w:val="both"/>
              <w:rPr>
                <w:sz w:val="22"/>
                <w:szCs w:val="22"/>
                <w:highlight w:val="yellow"/>
              </w:rPr>
            </w:pPr>
          </w:p>
          <w:p w:rsidR="00884CD8" w:rsidRPr="00540C46" w:rsidRDefault="004B17ED" w:rsidP="004B17ED">
            <w:pPr>
              <w:pStyle w:val="Default"/>
              <w:jc w:val="both"/>
              <w:rPr>
                <w:sz w:val="22"/>
                <w:szCs w:val="22"/>
                <w:highlight w:val="yellow"/>
              </w:rPr>
            </w:pPr>
            <w:r w:rsidRPr="00540C46">
              <w:rPr>
                <w:sz w:val="22"/>
                <w:szCs w:val="22"/>
                <w:highlight w:val="yellow"/>
              </w:rPr>
              <w:t>Hält sich bereit, mit SERVIZIO in den Anschlussrm zu verschieben.</w:t>
            </w:r>
          </w:p>
        </w:tc>
      </w:tr>
    </w:tbl>
    <w:p w:rsidR="005F7444" w:rsidRPr="00A97B1D" w:rsidRDefault="00F771EC" w:rsidP="005F7444">
      <w:pPr>
        <w:pStyle w:val="berschrift2"/>
        <w:rPr>
          <w:szCs w:val="22"/>
        </w:rPr>
      </w:pPr>
      <w:r w:rsidRPr="00A97B1D">
        <w:rPr>
          <w:szCs w:val="22"/>
        </w:rPr>
        <w:t>El EIKEN</w:t>
      </w:r>
    </w:p>
    <w:tbl>
      <w:tblPr>
        <w:tblW w:w="0" w:type="auto"/>
        <w:tblInd w:w="1083" w:type="dxa"/>
        <w:tblLook w:val="01E0" w:firstRow="1" w:lastRow="1" w:firstColumn="1" w:lastColumn="1" w:noHBand="0" w:noVBand="0"/>
      </w:tblPr>
      <w:tblGrid>
        <w:gridCol w:w="2002"/>
        <w:gridCol w:w="5954"/>
      </w:tblGrid>
      <w:tr w:rsidR="005F7444" w:rsidRPr="00A97B1D" w:rsidTr="00706754">
        <w:trPr>
          <w:trHeight w:val="386"/>
        </w:trPr>
        <w:tc>
          <w:tcPr>
            <w:tcW w:w="2002" w:type="dxa"/>
          </w:tcPr>
          <w:p w:rsidR="005F7444" w:rsidRPr="00A97B1D" w:rsidRDefault="005F7444" w:rsidP="005F2239">
            <w:pPr>
              <w:spacing w:before="20"/>
              <w:rPr>
                <w:rFonts w:cs="Arial"/>
                <w:lang w:eastAsia="de-CH"/>
              </w:rPr>
            </w:pPr>
          </w:p>
        </w:tc>
        <w:tc>
          <w:tcPr>
            <w:tcW w:w="5954" w:type="dxa"/>
          </w:tcPr>
          <w:p w:rsidR="0089476A" w:rsidRPr="00A97B1D" w:rsidRDefault="00F771EC" w:rsidP="004B17ED">
            <w:pPr>
              <w:pStyle w:val="Listenabsatz"/>
              <w:numPr>
                <w:ilvl w:val="0"/>
                <w:numId w:val="21"/>
              </w:numPr>
              <w:tabs>
                <w:tab w:val="clear" w:pos="720"/>
                <w:tab w:val="num" w:pos="360"/>
              </w:tabs>
              <w:autoSpaceDE w:val="0"/>
              <w:autoSpaceDN w:val="0"/>
              <w:adjustRightInd w:val="0"/>
              <w:spacing w:after="14" w:line="276" w:lineRule="auto"/>
              <w:ind w:left="179" w:right="0" w:hanging="284"/>
              <w:rPr>
                <w:sz w:val="22"/>
                <w:szCs w:val="22"/>
              </w:rPr>
            </w:pPr>
            <w:r w:rsidRPr="00A97B1D">
              <w:rPr>
                <w:rFonts w:cs="Arial"/>
                <w:sz w:val="22"/>
                <w:szCs w:val="22"/>
              </w:rPr>
              <w:t>Schützt und sichert Nuklearforschungszentrum EIKEN</w:t>
            </w:r>
            <w:r w:rsidR="0089476A" w:rsidRPr="00A97B1D">
              <w:rPr>
                <w:rFonts w:cs="Arial"/>
                <w:sz w:val="22"/>
                <w:szCs w:val="22"/>
              </w:rPr>
              <w:t>.</w:t>
            </w:r>
          </w:p>
        </w:tc>
      </w:tr>
    </w:tbl>
    <w:p w:rsidR="005F7444" w:rsidRPr="00A97B1D" w:rsidRDefault="005F7444" w:rsidP="005F7444">
      <w:pPr>
        <w:pStyle w:val="VBS-Eingerckt"/>
      </w:pPr>
    </w:p>
    <w:p w:rsidR="005F7444" w:rsidRPr="00A97B1D" w:rsidRDefault="00F771EC" w:rsidP="005F7444">
      <w:pPr>
        <w:pStyle w:val="berschrift2"/>
        <w:rPr>
          <w:szCs w:val="22"/>
        </w:rPr>
      </w:pPr>
      <w:r w:rsidRPr="00A97B1D">
        <w:rPr>
          <w:szCs w:val="22"/>
        </w:rPr>
        <w:t>El Häsibe</w:t>
      </w:r>
    </w:p>
    <w:tbl>
      <w:tblPr>
        <w:tblW w:w="7956" w:type="dxa"/>
        <w:tblInd w:w="1083" w:type="dxa"/>
        <w:tblLook w:val="01E0" w:firstRow="1" w:lastRow="1" w:firstColumn="1" w:lastColumn="1" w:noHBand="0" w:noVBand="0"/>
      </w:tblPr>
      <w:tblGrid>
        <w:gridCol w:w="2002"/>
        <w:gridCol w:w="5954"/>
      </w:tblGrid>
      <w:tr w:rsidR="004B17ED" w:rsidRPr="00A97B1D" w:rsidTr="004B17ED">
        <w:trPr>
          <w:trHeight w:val="386"/>
        </w:trPr>
        <w:tc>
          <w:tcPr>
            <w:tcW w:w="2002" w:type="dxa"/>
          </w:tcPr>
          <w:p w:rsidR="004B17ED" w:rsidRPr="00A97B1D" w:rsidRDefault="004B17ED" w:rsidP="004B17ED">
            <w:pPr>
              <w:spacing w:before="20"/>
              <w:rPr>
                <w:rFonts w:cs="Arial"/>
              </w:rPr>
            </w:pPr>
          </w:p>
        </w:tc>
        <w:tc>
          <w:tcPr>
            <w:tcW w:w="5954" w:type="dxa"/>
          </w:tcPr>
          <w:p w:rsidR="00F771EC" w:rsidRPr="00A97B1D" w:rsidRDefault="00F771EC" w:rsidP="00F771EC">
            <w:pPr>
              <w:pStyle w:val="Listenabsatz"/>
              <w:numPr>
                <w:ilvl w:val="0"/>
                <w:numId w:val="21"/>
              </w:numPr>
              <w:tabs>
                <w:tab w:val="clear" w:pos="720"/>
                <w:tab w:val="num" w:pos="360"/>
              </w:tabs>
              <w:autoSpaceDE w:val="0"/>
              <w:autoSpaceDN w:val="0"/>
              <w:adjustRightInd w:val="0"/>
              <w:spacing w:after="14" w:line="276" w:lineRule="auto"/>
              <w:ind w:left="179" w:right="0" w:hanging="284"/>
              <w:rPr>
                <w:rFonts w:cs="Arial"/>
                <w:sz w:val="22"/>
                <w:szCs w:val="22"/>
              </w:rPr>
            </w:pPr>
            <w:r w:rsidRPr="00A97B1D">
              <w:rPr>
                <w:rFonts w:cs="Arial"/>
                <w:sz w:val="22"/>
                <w:szCs w:val="22"/>
              </w:rPr>
              <w:t>Hält sich im MBG II bereit, mit einem zweiten Element ausgelöst zu werden, um in 1. Prio z G des Kt AG gem Leistungskatalog und in 2. Prio z G der EP eingesetzt zu werden;</w:t>
            </w:r>
          </w:p>
          <w:p w:rsidR="004B17ED" w:rsidRPr="00A97B1D" w:rsidRDefault="00F771EC" w:rsidP="004B17ED">
            <w:pPr>
              <w:pStyle w:val="Listenabsatz"/>
              <w:numPr>
                <w:ilvl w:val="0"/>
                <w:numId w:val="21"/>
              </w:numPr>
              <w:tabs>
                <w:tab w:val="clear" w:pos="720"/>
                <w:tab w:val="num" w:pos="360"/>
              </w:tabs>
              <w:autoSpaceDE w:val="0"/>
              <w:autoSpaceDN w:val="0"/>
              <w:adjustRightInd w:val="0"/>
              <w:spacing w:after="14" w:line="276" w:lineRule="auto"/>
              <w:ind w:left="179" w:right="0" w:hanging="284"/>
              <w:rPr>
                <w:sz w:val="22"/>
                <w:szCs w:val="22"/>
              </w:rPr>
            </w:pPr>
            <w:r w:rsidRPr="00A97B1D">
              <w:rPr>
                <w:sz w:val="22"/>
                <w:szCs w:val="22"/>
              </w:rPr>
              <w:t>Betreibt Ausbildung zur Erhaltung der Einsatzfähigkeit.</w:t>
            </w:r>
          </w:p>
        </w:tc>
      </w:tr>
    </w:tbl>
    <w:p w:rsidR="005F7444" w:rsidRPr="00A97B1D" w:rsidRDefault="005F7444" w:rsidP="005F7444">
      <w:pPr>
        <w:pStyle w:val="VBS-Eingerckt"/>
      </w:pPr>
    </w:p>
    <w:p w:rsidR="005F7444" w:rsidRPr="00A97B1D" w:rsidRDefault="00F771EC" w:rsidP="005F7444">
      <w:pPr>
        <w:pStyle w:val="berschrift2"/>
        <w:rPr>
          <w:szCs w:val="22"/>
        </w:rPr>
      </w:pPr>
      <w:r w:rsidRPr="00A97B1D">
        <w:rPr>
          <w:szCs w:val="22"/>
        </w:rPr>
        <w:t>El CampSec</w:t>
      </w:r>
    </w:p>
    <w:tbl>
      <w:tblPr>
        <w:tblW w:w="0" w:type="auto"/>
        <w:tblInd w:w="1083" w:type="dxa"/>
        <w:tblLook w:val="01E0" w:firstRow="1" w:lastRow="1" w:firstColumn="1" w:lastColumn="1" w:noHBand="0" w:noVBand="0"/>
      </w:tblPr>
      <w:tblGrid>
        <w:gridCol w:w="2002"/>
        <w:gridCol w:w="5954"/>
      </w:tblGrid>
      <w:tr w:rsidR="005F7444" w:rsidRPr="00A97B1D" w:rsidTr="00706754">
        <w:trPr>
          <w:trHeight w:val="386"/>
        </w:trPr>
        <w:tc>
          <w:tcPr>
            <w:tcW w:w="2002" w:type="dxa"/>
          </w:tcPr>
          <w:p w:rsidR="005F7444" w:rsidRPr="00A97B1D" w:rsidRDefault="005F7444" w:rsidP="00706754">
            <w:pPr>
              <w:spacing w:before="20"/>
              <w:ind w:right="397"/>
              <w:rPr>
                <w:rFonts w:cs="Arial"/>
                <w:lang w:eastAsia="de-CH"/>
              </w:rPr>
            </w:pPr>
          </w:p>
        </w:tc>
        <w:tc>
          <w:tcPr>
            <w:tcW w:w="5954" w:type="dxa"/>
          </w:tcPr>
          <w:p w:rsidR="005F7444" w:rsidRPr="00A97B1D" w:rsidRDefault="00F771EC" w:rsidP="004B17ED">
            <w:pPr>
              <w:pStyle w:val="Listenabsatz"/>
              <w:numPr>
                <w:ilvl w:val="0"/>
                <w:numId w:val="21"/>
              </w:numPr>
              <w:tabs>
                <w:tab w:val="clear" w:pos="720"/>
                <w:tab w:val="num" w:pos="360"/>
              </w:tabs>
              <w:autoSpaceDE w:val="0"/>
              <w:autoSpaceDN w:val="0"/>
              <w:adjustRightInd w:val="0"/>
              <w:spacing w:after="14" w:line="276" w:lineRule="auto"/>
              <w:ind w:left="179" w:right="0" w:hanging="284"/>
              <w:rPr>
                <w:sz w:val="22"/>
                <w:szCs w:val="22"/>
              </w:rPr>
            </w:pPr>
            <w:r w:rsidRPr="00A97B1D">
              <w:rPr>
                <w:rFonts w:cs="Arial"/>
                <w:sz w:val="22"/>
                <w:szCs w:val="22"/>
              </w:rPr>
              <w:t>Sichert den Kp Stao EIKEN;</w:t>
            </w:r>
          </w:p>
          <w:p w:rsidR="00F771EC" w:rsidRPr="00A97B1D" w:rsidRDefault="00F771EC" w:rsidP="004B17ED">
            <w:pPr>
              <w:pStyle w:val="Listenabsatz"/>
              <w:numPr>
                <w:ilvl w:val="0"/>
                <w:numId w:val="21"/>
              </w:numPr>
              <w:tabs>
                <w:tab w:val="clear" w:pos="720"/>
                <w:tab w:val="num" w:pos="360"/>
              </w:tabs>
              <w:autoSpaceDE w:val="0"/>
              <w:autoSpaceDN w:val="0"/>
              <w:adjustRightInd w:val="0"/>
              <w:spacing w:after="14" w:line="276" w:lineRule="auto"/>
              <w:ind w:left="179" w:right="0" w:hanging="284"/>
              <w:rPr>
                <w:sz w:val="22"/>
                <w:szCs w:val="22"/>
              </w:rPr>
            </w:pPr>
            <w:r w:rsidRPr="00A97B1D">
              <w:rPr>
                <w:rFonts w:cs="Arial"/>
                <w:sz w:val="22"/>
                <w:szCs w:val="22"/>
              </w:rPr>
              <w:t>Stellt die Präsentation PRÄSENZ in EMMEN mit einer Gruppe sicher;</w:t>
            </w:r>
          </w:p>
          <w:p w:rsidR="00F771EC" w:rsidRPr="00A97B1D" w:rsidRDefault="00F771EC" w:rsidP="004B17ED">
            <w:pPr>
              <w:pStyle w:val="Listenabsatz"/>
              <w:numPr>
                <w:ilvl w:val="0"/>
                <w:numId w:val="21"/>
              </w:numPr>
              <w:tabs>
                <w:tab w:val="clear" w:pos="720"/>
                <w:tab w:val="num" w:pos="360"/>
              </w:tabs>
              <w:autoSpaceDE w:val="0"/>
              <w:autoSpaceDN w:val="0"/>
              <w:adjustRightInd w:val="0"/>
              <w:spacing w:after="14" w:line="276" w:lineRule="auto"/>
              <w:ind w:left="179" w:right="0" w:hanging="284"/>
              <w:rPr>
                <w:sz w:val="22"/>
                <w:szCs w:val="22"/>
              </w:rPr>
            </w:pPr>
            <w:r w:rsidRPr="00A97B1D">
              <w:rPr>
                <w:sz w:val="22"/>
                <w:szCs w:val="22"/>
              </w:rPr>
              <w:t>Unterstützt den Trp Vsu Ristl NG mit einer Gruppe.</w:t>
            </w:r>
          </w:p>
          <w:p w:rsidR="004B17ED" w:rsidRPr="00A97B1D" w:rsidRDefault="004B17ED" w:rsidP="004B17ED">
            <w:pPr>
              <w:tabs>
                <w:tab w:val="num" w:pos="360"/>
              </w:tabs>
              <w:autoSpaceDE w:val="0"/>
              <w:autoSpaceDN w:val="0"/>
              <w:adjustRightInd w:val="0"/>
              <w:spacing w:after="14" w:line="276" w:lineRule="auto"/>
            </w:pPr>
          </w:p>
          <w:p w:rsidR="004B17ED" w:rsidRPr="00A97B1D" w:rsidRDefault="004B17ED" w:rsidP="004B17ED">
            <w:pPr>
              <w:tabs>
                <w:tab w:val="num" w:pos="360"/>
              </w:tabs>
              <w:autoSpaceDE w:val="0"/>
              <w:autoSpaceDN w:val="0"/>
              <w:adjustRightInd w:val="0"/>
              <w:spacing w:after="14" w:line="276" w:lineRule="auto"/>
            </w:pPr>
          </w:p>
        </w:tc>
      </w:tr>
    </w:tbl>
    <w:p w:rsidR="005F7444" w:rsidRPr="00A97B1D" w:rsidRDefault="005F7444" w:rsidP="005F7444">
      <w:pPr>
        <w:pStyle w:val="berschrift2"/>
        <w:numPr>
          <w:ilvl w:val="0"/>
          <w:numId w:val="0"/>
        </w:numPr>
        <w:ind w:left="992"/>
        <w:rPr>
          <w:szCs w:val="22"/>
        </w:rPr>
      </w:pPr>
    </w:p>
    <w:p w:rsidR="005F7444" w:rsidRPr="00A97B1D" w:rsidRDefault="005F7444" w:rsidP="005F7444">
      <w:pPr>
        <w:pStyle w:val="berschrift2"/>
        <w:rPr>
          <w:szCs w:val="22"/>
        </w:rPr>
      </w:pPr>
      <w:r w:rsidRPr="00A97B1D">
        <w:rPr>
          <w:szCs w:val="22"/>
        </w:rPr>
        <w:t>Z SERVIZIO</w:t>
      </w:r>
    </w:p>
    <w:tbl>
      <w:tblPr>
        <w:tblW w:w="0" w:type="auto"/>
        <w:tblInd w:w="1083" w:type="dxa"/>
        <w:tblLook w:val="01E0" w:firstRow="1" w:lastRow="1" w:firstColumn="1" w:lastColumn="1" w:noHBand="0" w:noVBand="0"/>
      </w:tblPr>
      <w:tblGrid>
        <w:gridCol w:w="2002"/>
        <w:gridCol w:w="5954"/>
      </w:tblGrid>
      <w:tr w:rsidR="005F7444" w:rsidRPr="004B17ED" w:rsidTr="00706754">
        <w:trPr>
          <w:trHeight w:val="386"/>
        </w:trPr>
        <w:tc>
          <w:tcPr>
            <w:tcW w:w="2002" w:type="dxa"/>
          </w:tcPr>
          <w:p w:rsidR="005F7444" w:rsidRPr="00A97B1D" w:rsidRDefault="005F7444" w:rsidP="00706754">
            <w:pPr>
              <w:spacing w:before="20"/>
              <w:ind w:right="397"/>
              <w:rPr>
                <w:rFonts w:cs="Arial"/>
                <w:lang w:eastAsia="de-CH"/>
              </w:rPr>
            </w:pPr>
          </w:p>
        </w:tc>
        <w:tc>
          <w:tcPr>
            <w:tcW w:w="5954" w:type="dxa"/>
          </w:tcPr>
          <w:p w:rsidR="005F7444" w:rsidRPr="00A97B1D" w:rsidRDefault="00F771EC" w:rsidP="004B17ED">
            <w:pPr>
              <w:pStyle w:val="Listenabsatz"/>
              <w:numPr>
                <w:ilvl w:val="0"/>
                <w:numId w:val="21"/>
              </w:numPr>
              <w:tabs>
                <w:tab w:val="clear" w:pos="720"/>
                <w:tab w:val="num" w:pos="360"/>
              </w:tabs>
              <w:autoSpaceDE w:val="0"/>
              <w:autoSpaceDN w:val="0"/>
              <w:adjustRightInd w:val="0"/>
              <w:spacing w:after="14" w:line="276" w:lineRule="auto"/>
              <w:ind w:left="179" w:right="0" w:hanging="284"/>
              <w:rPr>
                <w:sz w:val="22"/>
                <w:szCs w:val="22"/>
              </w:rPr>
            </w:pPr>
            <w:r w:rsidRPr="00A97B1D">
              <w:rPr>
                <w:rFonts w:cs="Arial"/>
                <w:sz w:val="22"/>
                <w:szCs w:val="22"/>
              </w:rPr>
              <w:t>Stellt die Fhr Fähigkeit der Kp sicher.</w:t>
            </w:r>
          </w:p>
        </w:tc>
      </w:tr>
    </w:tbl>
    <w:p w:rsidR="00294744" w:rsidRPr="004B17ED" w:rsidRDefault="00294744" w:rsidP="005F7444">
      <w:pPr>
        <w:pStyle w:val="VBS-Eingerckt"/>
      </w:pPr>
    </w:p>
    <w:p w:rsidR="005F7444" w:rsidRPr="004B17ED" w:rsidRDefault="005F7444" w:rsidP="005F7444">
      <w:pPr>
        <w:pStyle w:val="berschrift1"/>
        <w:rPr>
          <w:szCs w:val="22"/>
        </w:rPr>
      </w:pPr>
      <w:r w:rsidRPr="004B17ED">
        <w:rPr>
          <w:szCs w:val="22"/>
        </w:rPr>
        <w:lastRenderedPageBreak/>
        <w:t>Besondere Anordnungen</w:t>
      </w:r>
    </w:p>
    <w:p w:rsidR="005F7444" w:rsidRPr="004B17ED" w:rsidRDefault="005F7444" w:rsidP="005F7444">
      <w:pPr>
        <w:pStyle w:val="berschrift2"/>
        <w:rPr>
          <w:szCs w:val="22"/>
        </w:rPr>
      </w:pPr>
      <w:r w:rsidRPr="004B17ED">
        <w:rPr>
          <w:szCs w:val="22"/>
        </w:rPr>
        <w:t>Personelles / Rechtlicher Rahmen</w:t>
      </w:r>
    </w:p>
    <w:p w:rsidR="005F7444" w:rsidRPr="004B17ED" w:rsidRDefault="005F7444" w:rsidP="005F7444">
      <w:pPr>
        <w:pStyle w:val="VBS-Eingerckt"/>
      </w:pPr>
    </w:p>
    <w:p w:rsidR="005F7444" w:rsidRPr="004B17ED" w:rsidRDefault="005F7444" w:rsidP="005F7444">
      <w:pPr>
        <w:pStyle w:val="berschrift3"/>
        <w:rPr>
          <w:szCs w:val="22"/>
        </w:rPr>
      </w:pPr>
      <w:r w:rsidRPr="004B17ED">
        <w:rPr>
          <w:szCs w:val="22"/>
        </w:rPr>
        <w:t>Einsatzregeln (ROE/ROB)</w:t>
      </w:r>
    </w:p>
    <w:p w:rsidR="00B8400B" w:rsidRDefault="00540C46" w:rsidP="00B8400B">
      <w:pPr>
        <w:pStyle w:val="VBS-Eingerckt"/>
        <w:numPr>
          <w:ilvl w:val="0"/>
          <w:numId w:val="23"/>
        </w:numPr>
      </w:pPr>
      <w:r>
        <w:t>Gem Taschenkarte A &amp; C</w:t>
      </w:r>
    </w:p>
    <w:p w:rsidR="00540C46" w:rsidRPr="004B17ED" w:rsidRDefault="00540C46" w:rsidP="00B8400B">
      <w:pPr>
        <w:pStyle w:val="VBS-Eingerckt"/>
        <w:numPr>
          <w:ilvl w:val="0"/>
          <w:numId w:val="23"/>
        </w:numPr>
      </w:pPr>
    </w:p>
    <w:p w:rsidR="005F7444" w:rsidRPr="004B17ED" w:rsidRDefault="00F82C3A" w:rsidP="00F82C3A">
      <w:pPr>
        <w:pStyle w:val="berschrift3"/>
        <w:rPr>
          <w:szCs w:val="22"/>
        </w:rPr>
      </w:pPr>
      <w:r w:rsidRPr="004B17ED">
        <w:rPr>
          <w:szCs w:val="22"/>
        </w:rPr>
        <w:t>Presse und Informationen</w:t>
      </w:r>
    </w:p>
    <w:p w:rsidR="00F82C3A" w:rsidRPr="00A97B1D" w:rsidRDefault="00F82C3A" w:rsidP="00F82C3A">
      <w:pPr>
        <w:pStyle w:val="berschrift3"/>
        <w:numPr>
          <w:ilvl w:val="0"/>
          <w:numId w:val="23"/>
        </w:numPr>
        <w:jc w:val="both"/>
        <w:rPr>
          <w:b w:val="0"/>
          <w:szCs w:val="22"/>
        </w:rPr>
      </w:pPr>
      <w:r w:rsidRPr="00A97B1D">
        <w:rPr>
          <w:b w:val="0"/>
          <w:szCs w:val="22"/>
        </w:rPr>
        <w:t xml:space="preserve">Auskunft gegenüber Medien geben grundsätzlich nur der Kdt und C Komm </w:t>
      </w:r>
      <w:r w:rsidR="0089476A" w:rsidRPr="00A97B1D">
        <w:rPr>
          <w:b w:val="0"/>
          <w:szCs w:val="22"/>
        </w:rPr>
        <w:t xml:space="preserve">Ei Vb Ter Div </w:t>
      </w:r>
      <w:r w:rsidR="00A97B1D" w:rsidRPr="00A97B1D">
        <w:rPr>
          <w:b w:val="0"/>
          <w:szCs w:val="22"/>
        </w:rPr>
        <w:t>2</w:t>
      </w:r>
      <w:r w:rsidRPr="00A97B1D">
        <w:rPr>
          <w:b w:val="0"/>
          <w:szCs w:val="22"/>
        </w:rPr>
        <w:t>, es gilt TOZZA: Truppen, Orte, Zahlen, Zeiten und Aufträge werden nicht kommuniziert;</w:t>
      </w:r>
    </w:p>
    <w:p w:rsidR="00F82C3A" w:rsidRPr="00A97B1D" w:rsidRDefault="00F82C3A" w:rsidP="00F82C3A">
      <w:pPr>
        <w:pStyle w:val="berschrift3"/>
        <w:numPr>
          <w:ilvl w:val="0"/>
          <w:numId w:val="23"/>
        </w:numPr>
        <w:jc w:val="both"/>
        <w:rPr>
          <w:b w:val="0"/>
          <w:szCs w:val="22"/>
        </w:rPr>
      </w:pPr>
      <w:r w:rsidRPr="00A97B1D">
        <w:rPr>
          <w:b w:val="0"/>
          <w:szCs w:val="22"/>
        </w:rPr>
        <w:t>AdA dürfen ohne Einwilligung des Kdt weder fotografieren noch Filme und Videosequenzen aufnehmen oder speichern. Es ist verboten, dienstliche Informationen über soziale Netzwerke wie Youtube, Facebook, MySpace, Flickr, Xing, usw zu verbreiten;</w:t>
      </w:r>
    </w:p>
    <w:p w:rsidR="00F82C3A" w:rsidRPr="00A97B1D" w:rsidRDefault="00F82C3A" w:rsidP="00F82C3A">
      <w:pPr>
        <w:pStyle w:val="berschrift3"/>
        <w:numPr>
          <w:ilvl w:val="0"/>
          <w:numId w:val="23"/>
        </w:numPr>
        <w:jc w:val="both"/>
        <w:rPr>
          <w:b w:val="0"/>
          <w:szCs w:val="22"/>
        </w:rPr>
      </w:pPr>
      <w:r w:rsidRPr="00A97B1D">
        <w:rPr>
          <w:b w:val="0"/>
          <w:szCs w:val="22"/>
        </w:rPr>
        <w:t xml:space="preserve">Anfragen von Medienvertretern sind via PIO und Bat Kdt </w:t>
      </w:r>
      <w:r w:rsidR="0089476A" w:rsidRPr="00A97B1D">
        <w:rPr>
          <w:b w:val="0"/>
          <w:szCs w:val="22"/>
        </w:rPr>
        <w:t>an die Komm Zelle Ei Vb Ter div 2</w:t>
      </w:r>
      <w:r w:rsidRPr="00A97B1D">
        <w:rPr>
          <w:b w:val="0"/>
          <w:szCs w:val="22"/>
        </w:rPr>
        <w:t xml:space="preserve"> weiterzuleiten.</w:t>
      </w:r>
    </w:p>
    <w:p w:rsidR="001721CB" w:rsidRPr="00A97B1D" w:rsidRDefault="001721CB" w:rsidP="001721CB">
      <w:pPr>
        <w:pStyle w:val="VBS-Eingerckt"/>
        <w:numPr>
          <w:ilvl w:val="0"/>
          <w:numId w:val="23"/>
        </w:numPr>
      </w:pPr>
      <w:r w:rsidRPr="00A97B1D">
        <w:t>Ohne Einwilligung des Bat Kommandanten bz</w:t>
      </w:r>
      <w:r w:rsidR="003D3E29" w:rsidRPr="00A97B1D">
        <w:t>w. der militärischen Vorgesetzt</w:t>
      </w:r>
      <w:r w:rsidRPr="00A97B1D">
        <w:t>en dürfen die AdA im Zusammenhang mit dem Einsatz un dem Dienstbetrieb:</w:t>
      </w:r>
    </w:p>
    <w:p w:rsidR="001721CB" w:rsidRPr="00A97B1D" w:rsidRDefault="001721CB" w:rsidP="001721CB">
      <w:pPr>
        <w:pStyle w:val="VBS-Eingerckt"/>
        <w:numPr>
          <w:ilvl w:val="1"/>
          <w:numId w:val="23"/>
        </w:numPr>
      </w:pPr>
      <w:r w:rsidRPr="00A97B1D">
        <w:t>Nicht fotografieren;</w:t>
      </w:r>
    </w:p>
    <w:p w:rsidR="001721CB" w:rsidRPr="00A97B1D" w:rsidRDefault="001721CB" w:rsidP="001721CB">
      <w:pPr>
        <w:pStyle w:val="VBS-Eingerckt"/>
        <w:numPr>
          <w:ilvl w:val="1"/>
          <w:numId w:val="23"/>
        </w:numPr>
      </w:pPr>
      <w:r w:rsidRPr="00A97B1D">
        <w:t>Weder Filme noch Videosequenzen bzw. vergleichbare Darstellungen auf Bild-, Ton- und Datenträger aller Art aufnehmen. Insbesondere ist es generell verboten, Bilder, Film- und Videosequenzen bzw. vergleichbare Darstellungen in irgendeinem Medium (gedruckt, elo o.ä.) zu veröffentlichen. Diesbezügliche Verstösse sind als Nichtbefolgung von Dienstvorschriften strafbar und werden disziplinarisch geahndet. Weitere Sanktionen und Straftatbestände bleiben vorbehalten.</w:t>
      </w:r>
    </w:p>
    <w:p w:rsidR="005F7444" w:rsidRPr="004B17ED" w:rsidRDefault="005F7444" w:rsidP="005F7444">
      <w:pPr>
        <w:pStyle w:val="berschrift2"/>
        <w:rPr>
          <w:szCs w:val="22"/>
        </w:rPr>
      </w:pPr>
      <w:r w:rsidRPr="004B17ED">
        <w:rPr>
          <w:szCs w:val="22"/>
        </w:rPr>
        <w:t>Nachrichten</w:t>
      </w:r>
    </w:p>
    <w:p w:rsidR="005F7444" w:rsidRPr="004B17ED" w:rsidRDefault="001721CB" w:rsidP="005F7444">
      <w:pPr>
        <w:pStyle w:val="berschrift3"/>
        <w:rPr>
          <w:szCs w:val="22"/>
        </w:rPr>
      </w:pPr>
      <w:r w:rsidRPr="004B17ED">
        <w:rPr>
          <w:szCs w:val="22"/>
        </w:rPr>
        <w:t>ND Auftrag</w:t>
      </w:r>
    </w:p>
    <w:p w:rsidR="005F7444" w:rsidRPr="00A97B1D" w:rsidRDefault="003D3E29" w:rsidP="005F7444">
      <w:pPr>
        <w:pStyle w:val="berschrift3"/>
        <w:numPr>
          <w:ilvl w:val="0"/>
          <w:numId w:val="23"/>
        </w:numPr>
        <w:jc w:val="both"/>
        <w:rPr>
          <w:b w:val="0"/>
          <w:szCs w:val="22"/>
          <w:highlight w:val="yellow"/>
        </w:rPr>
      </w:pPr>
      <w:r w:rsidRPr="00A97B1D">
        <w:rPr>
          <w:b w:val="0"/>
          <w:szCs w:val="22"/>
          <w:highlight w:val="yellow"/>
        </w:rPr>
        <w:t>Erfüllt</w:t>
      </w:r>
      <w:r w:rsidR="001721CB" w:rsidRPr="00A97B1D">
        <w:rPr>
          <w:b w:val="0"/>
          <w:szCs w:val="22"/>
          <w:highlight w:val="yellow"/>
        </w:rPr>
        <w:t xml:space="preserve"> die BNB in seinem Rm;</w:t>
      </w:r>
    </w:p>
    <w:p w:rsidR="001721CB" w:rsidRPr="00A97B1D" w:rsidRDefault="001721CB" w:rsidP="001721CB">
      <w:pPr>
        <w:pStyle w:val="VBS-Eingerckt"/>
        <w:numPr>
          <w:ilvl w:val="0"/>
          <w:numId w:val="23"/>
        </w:numPr>
        <w:rPr>
          <w:highlight w:val="yellow"/>
        </w:rPr>
      </w:pPr>
      <w:r w:rsidRPr="00A97B1D">
        <w:rPr>
          <w:highlight w:val="yellow"/>
        </w:rPr>
        <w:t xml:space="preserve">Hält sich bereit, Aufkl Leistungen zG Ter Div </w:t>
      </w:r>
      <w:r w:rsidR="00540C46" w:rsidRPr="00A97B1D">
        <w:rPr>
          <w:highlight w:val="yellow"/>
        </w:rPr>
        <w:t>2</w:t>
      </w:r>
      <w:r w:rsidRPr="00A97B1D">
        <w:rPr>
          <w:highlight w:val="yellow"/>
        </w:rPr>
        <w:t xml:space="preserve"> zu erbringen.</w:t>
      </w:r>
    </w:p>
    <w:p w:rsidR="005F7444" w:rsidRPr="004B17ED" w:rsidRDefault="005F7444" w:rsidP="005F7444">
      <w:pPr>
        <w:pStyle w:val="VBS-Eingerckt"/>
      </w:pPr>
    </w:p>
    <w:p w:rsidR="005F7444" w:rsidRPr="00A97B1D" w:rsidRDefault="005F7444" w:rsidP="005F7444">
      <w:pPr>
        <w:pStyle w:val="berschrift3"/>
        <w:rPr>
          <w:szCs w:val="22"/>
          <w:highlight w:val="yellow"/>
        </w:rPr>
      </w:pPr>
      <w:r w:rsidRPr="00A97B1D">
        <w:rPr>
          <w:szCs w:val="22"/>
          <w:highlight w:val="yellow"/>
        </w:rPr>
        <w:t>Besondere Nachrichtenbedürfnisse (BNB)</w:t>
      </w:r>
    </w:p>
    <w:p w:rsidR="005F7444" w:rsidRPr="00A97B1D" w:rsidRDefault="001721CB" w:rsidP="005F7444">
      <w:pPr>
        <w:pStyle w:val="VBS-Eingerckt"/>
        <w:numPr>
          <w:ilvl w:val="0"/>
          <w:numId w:val="23"/>
        </w:numPr>
        <w:jc w:val="both"/>
        <w:rPr>
          <w:highlight w:val="yellow"/>
        </w:rPr>
      </w:pPr>
      <w:r w:rsidRPr="00A97B1D">
        <w:rPr>
          <w:highlight w:val="yellow"/>
        </w:rPr>
        <w:t>Schwergewichtsbildung sowie erhöhte Aktivitäten von nichtstaatlichen Akteuren im Bereich Waffenumschlag, und betreiben von Ausbildungscamps.</w:t>
      </w:r>
    </w:p>
    <w:p w:rsidR="001721CB" w:rsidRPr="00A97B1D" w:rsidRDefault="001721CB" w:rsidP="001721CB">
      <w:pPr>
        <w:pStyle w:val="VBS-Eingerckt"/>
        <w:numPr>
          <w:ilvl w:val="0"/>
          <w:numId w:val="23"/>
        </w:numPr>
        <w:jc w:val="both"/>
        <w:rPr>
          <w:highlight w:val="yellow"/>
        </w:rPr>
      </w:pPr>
      <w:r w:rsidRPr="00A97B1D">
        <w:rPr>
          <w:highlight w:val="yellow"/>
        </w:rPr>
        <w:t>Gn Aufklärungstätigkeit ins besondere Beobachtung, Film und Fotoaufnahmen von Infrastruktur und Sicherungsmassnahmen oder Befragung von Personal und Anwohnern;</w:t>
      </w:r>
    </w:p>
    <w:p w:rsidR="001721CB" w:rsidRPr="00A97B1D" w:rsidRDefault="001721CB" w:rsidP="001721CB">
      <w:pPr>
        <w:pStyle w:val="VBS-Eingerckt"/>
        <w:numPr>
          <w:ilvl w:val="0"/>
          <w:numId w:val="23"/>
        </w:numPr>
        <w:jc w:val="both"/>
        <w:rPr>
          <w:highlight w:val="yellow"/>
        </w:rPr>
      </w:pPr>
      <w:r w:rsidRPr="00A97B1D">
        <w:rPr>
          <w:highlight w:val="yellow"/>
        </w:rPr>
        <w:t>Aktivitäten von nichtstaatlichen Akteuren im Rm vor dem Relais Bezug;</w:t>
      </w:r>
    </w:p>
    <w:p w:rsidR="001721CB" w:rsidRPr="00A97B1D" w:rsidRDefault="001721CB" w:rsidP="001721CB">
      <w:pPr>
        <w:pStyle w:val="VBS-Eingerckt"/>
        <w:numPr>
          <w:ilvl w:val="0"/>
          <w:numId w:val="23"/>
        </w:numPr>
        <w:jc w:val="both"/>
        <w:rPr>
          <w:highlight w:val="yellow"/>
        </w:rPr>
      </w:pPr>
      <w:r w:rsidRPr="00A97B1D">
        <w:rPr>
          <w:highlight w:val="yellow"/>
        </w:rPr>
        <w:t>Erhöhte illegale und legale Grenzübertritte von Flüchtenden;</w:t>
      </w:r>
    </w:p>
    <w:p w:rsidR="001721CB" w:rsidRPr="00A97B1D" w:rsidRDefault="001721CB" w:rsidP="001721CB">
      <w:pPr>
        <w:pStyle w:val="VBS-Eingerckt"/>
        <w:numPr>
          <w:ilvl w:val="0"/>
          <w:numId w:val="23"/>
        </w:numPr>
        <w:jc w:val="both"/>
        <w:rPr>
          <w:highlight w:val="yellow"/>
        </w:rPr>
      </w:pPr>
      <w:r w:rsidRPr="00A97B1D">
        <w:rPr>
          <w:highlight w:val="yellow"/>
        </w:rPr>
        <w:t>Blockaden durch Verkehrsstaus, Menschenansammlungen, Barrikaden oder beschädigte Infrastruktur;</w:t>
      </w:r>
    </w:p>
    <w:p w:rsidR="001721CB" w:rsidRPr="00A97B1D" w:rsidRDefault="001721CB" w:rsidP="001721CB">
      <w:pPr>
        <w:pStyle w:val="VBS-Eingerckt"/>
        <w:numPr>
          <w:ilvl w:val="0"/>
          <w:numId w:val="23"/>
        </w:numPr>
        <w:jc w:val="both"/>
        <w:rPr>
          <w:highlight w:val="yellow"/>
        </w:rPr>
      </w:pPr>
      <w:r w:rsidRPr="00A97B1D">
        <w:rPr>
          <w:highlight w:val="yellow"/>
        </w:rPr>
        <w:t>Kundgebungen mit mehr als 20 Personen;</w:t>
      </w:r>
    </w:p>
    <w:p w:rsidR="001721CB" w:rsidRPr="00A97B1D" w:rsidRDefault="001721CB" w:rsidP="001721CB">
      <w:pPr>
        <w:pStyle w:val="VBS-Eingerckt"/>
        <w:numPr>
          <w:ilvl w:val="0"/>
          <w:numId w:val="23"/>
        </w:numPr>
        <w:jc w:val="both"/>
        <w:rPr>
          <w:highlight w:val="yellow"/>
        </w:rPr>
      </w:pPr>
      <w:r w:rsidRPr="00A97B1D">
        <w:rPr>
          <w:highlight w:val="yellow"/>
        </w:rPr>
        <w:t xml:space="preserve">Schliessung der </w:t>
      </w:r>
      <w:r w:rsidR="003D3E29" w:rsidRPr="00A97B1D">
        <w:rPr>
          <w:highlight w:val="yellow"/>
        </w:rPr>
        <w:t>Grenze</w:t>
      </w:r>
      <w:r w:rsidRPr="00A97B1D">
        <w:rPr>
          <w:highlight w:val="yellow"/>
        </w:rPr>
        <w:t xml:space="preserve"> durch BR;</w:t>
      </w:r>
    </w:p>
    <w:p w:rsidR="001721CB" w:rsidRPr="00A97B1D" w:rsidRDefault="001721CB" w:rsidP="001721CB">
      <w:pPr>
        <w:pStyle w:val="VBS-Eingerckt"/>
        <w:numPr>
          <w:ilvl w:val="0"/>
          <w:numId w:val="23"/>
        </w:numPr>
        <w:jc w:val="both"/>
        <w:rPr>
          <w:highlight w:val="yellow"/>
        </w:rPr>
      </w:pPr>
      <w:r w:rsidRPr="00A97B1D">
        <w:rPr>
          <w:highlight w:val="yellow"/>
        </w:rPr>
        <w:t>Gegnerische Infrastruktur insbesondere Safehouses, Ausbildungsstätten, Fahrzeugparks und Waffenlager;</w:t>
      </w:r>
    </w:p>
    <w:p w:rsidR="001721CB" w:rsidRPr="00A97B1D" w:rsidRDefault="001721CB" w:rsidP="001721CB">
      <w:pPr>
        <w:pStyle w:val="VBS-Eingerckt"/>
        <w:numPr>
          <w:ilvl w:val="0"/>
          <w:numId w:val="23"/>
        </w:numPr>
        <w:jc w:val="both"/>
        <w:rPr>
          <w:highlight w:val="yellow"/>
        </w:rPr>
      </w:pPr>
      <w:r w:rsidRPr="00A97B1D">
        <w:rPr>
          <w:highlight w:val="yellow"/>
        </w:rPr>
        <w:t>Anzeichen bevorstehender Aktionen durch nichtstaatliche Akteure gegen Tankwagen mit giftigen Substanzen sowie Unfälle mit Entweichungen giftiger Substanzen im Ei Rm.</w:t>
      </w:r>
    </w:p>
    <w:p w:rsidR="005F7444" w:rsidRPr="004B17ED" w:rsidRDefault="005F7444" w:rsidP="005F7444">
      <w:pPr>
        <w:pStyle w:val="VBS-Eingerckt"/>
      </w:pPr>
    </w:p>
    <w:p w:rsidR="005F7444" w:rsidRPr="004B17ED" w:rsidRDefault="005F7444" w:rsidP="005F7444">
      <w:pPr>
        <w:pStyle w:val="berschrift2"/>
        <w:rPr>
          <w:szCs w:val="22"/>
        </w:rPr>
      </w:pPr>
      <w:r w:rsidRPr="004B17ED">
        <w:rPr>
          <w:szCs w:val="22"/>
        </w:rPr>
        <w:t>Operationen</w:t>
      </w:r>
    </w:p>
    <w:p w:rsidR="005F7444" w:rsidRPr="004B17ED" w:rsidRDefault="005F7444" w:rsidP="005F7444">
      <w:pPr>
        <w:pStyle w:val="berschrift3"/>
        <w:rPr>
          <w:szCs w:val="22"/>
        </w:rPr>
      </w:pPr>
      <w:r w:rsidRPr="004B17ED">
        <w:rPr>
          <w:szCs w:val="22"/>
        </w:rPr>
        <w:t>Raumaufteilung</w:t>
      </w:r>
    </w:p>
    <w:p w:rsidR="0097219B" w:rsidRPr="004B17ED" w:rsidRDefault="00F07BA0" w:rsidP="0097219B">
      <w:pPr>
        <w:pStyle w:val="VBS-Eingerckt"/>
        <w:numPr>
          <w:ilvl w:val="0"/>
          <w:numId w:val="23"/>
        </w:numPr>
        <w:jc w:val="both"/>
      </w:pPr>
      <w:r w:rsidRPr="004B17ED">
        <w:t>Gemäss Anhang</w:t>
      </w:r>
      <w:r w:rsidR="00AC06C5" w:rsidRPr="004B17ED">
        <w:t xml:space="preserve"> 2</w:t>
      </w:r>
    </w:p>
    <w:p w:rsidR="0097219B" w:rsidRPr="004B17ED" w:rsidRDefault="00F07BA0" w:rsidP="0097219B">
      <w:pPr>
        <w:pStyle w:val="VBS-Eingerckt"/>
        <w:numPr>
          <w:ilvl w:val="0"/>
          <w:numId w:val="23"/>
        </w:numPr>
        <w:jc w:val="both"/>
      </w:pPr>
      <w:r w:rsidRPr="004B17ED">
        <w:lastRenderedPageBreak/>
        <w:t>Fassaden</w:t>
      </w:r>
      <w:r w:rsidR="0097219B" w:rsidRPr="004B17ED">
        <w:t xml:space="preserve"> </w:t>
      </w:r>
      <w:r w:rsidRPr="004B17ED">
        <w:t>weiss/rot/grün/schwarz</w:t>
      </w:r>
      <w:r w:rsidR="0097219B" w:rsidRPr="004B17ED">
        <w:t xml:space="preserve"> </w:t>
      </w:r>
      <w:r w:rsidRPr="004B17ED">
        <w:t>behalten ihre ursprüngliche Bezeichnung</w:t>
      </w:r>
      <w:r w:rsidR="0097219B" w:rsidRPr="004B17ED">
        <w:t xml:space="preserve">, </w:t>
      </w:r>
      <w:r w:rsidRPr="004B17ED">
        <w:t xml:space="preserve">auch wenn sich die </w:t>
      </w:r>
      <w:r w:rsidR="00A97B1D">
        <w:t>Ausrichtung</w:t>
      </w:r>
      <w:r w:rsidRPr="004B17ED">
        <w:t xml:space="preserve"> (temporär) ändert</w:t>
      </w:r>
      <w:r w:rsidR="0097219B" w:rsidRPr="004B17ED">
        <w:t>.</w:t>
      </w:r>
      <w:r w:rsidR="00A97B1D">
        <w:t xml:space="preserve"> Als Standardausrichtung wird die Nordrichtung fesgelegt.</w:t>
      </w:r>
    </w:p>
    <w:p w:rsidR="0097219B" w:rsidRPr="004B17ED" w:rsidRDefault="0097219B" w:rsidP="0097219B">
      <w:pPr>
        <w:pStyle w:val="VBS-Eingerckt"/>
      </w:pPr>
    </w:p>
    <w:p w:rsidR="005F7444" w:rsidRPr="004B17ED" w:rsidRDefault="001721CB" w:rsidP="005F7444">
      <w:pPr>
        <w:pStyle w:val="berschrift3"/>
        <w:rPr>
          <w:szCs w:val="22"/>
        </w:rPr>
      </w:pPr>
      <w:r w:rsidRPr="004B17ED">
        <w:rPr>
          <w:szCs w:val="22"/>
        </w:rPr>
        <w:t>Eventualplanungen</w:t>
      </w:r>
    </w:p>
    <w:p w:rsidR="0097219B" w:rsidRPr="004B17ED" w:rsidRDefault="001721CB" w:rsidP="0097219B">
      <w:pPr>
        <w:pStyle w:val="VBS-Eingerckt"/>
        <w:numPr>
          <w:ilvl w:val="0"/>
          <w:numId w:val="23"/>
        </w:numPr>
        <w:jc w:val="both"/>
      </w:pPr>
      <w:r w:rsidRPr="004B17ED">
        <w:t>Gem Anhang 3</w:t>
      </w:r>
    </w:p>
    <w:p w:rsidR="0097219B" w:rsidRPr="004B17ED" w:rsidRDefault="0097219B" w:rsidP="0097219B">
      <w:pPr>
        <w:pStyle w:val="VBS-Eingerckt"/>
      </w:pPr>
    </w:p>
    <w:p w:rsidR="005F7444" w:rsidRPr="004B17ED" w:rsidRDefault="001721CB" w:rsidP="005F7444">
      <w:pPr>
        <w:pStyle w:val="berschrift3"/>
        <w:rPr>
          <w:szCs w:val="22"/>
        </w:rPr>
      </w:pPr>
      <w:r w:rsidRPr="004B17ED">
        <w:rPr>
          <w:szCs w:val="22"/>
        </w:rPr>
        <w:t>ABC</w:t>
      </w:r>
    </w:p>
    <w:p w:rsidR="0097219B" w:rsidRPr="004B17ED" w:rsidRDefault="001721CB" w:rsidP="001721CB">
      <w:pPr>
        <w:pStyle w:val="VBS-Eingerckt"/>
        <w:numPr>
          <w:ilvl w:val="0"/>
          <w:numId w:val="23"/>
        </w:numPr>
      </w:pPr>
      <w:r w:rsidRPr="004B17ED">
        <w:t>ABC BG: reduziert</w:t>
      </w:r>
    </w:p>
    <w:p w:rsidR="001721CB" w:rsidRPr="004B17ED" w:rsidRDefault="001721CB" w:rsidP="001721CB">
      <w:pPr>
        <w:pStyle w:val="VBS-Eingerckt"/>
        <w:numPr>
          <w:ilvl w:val="0"/>
          <w:numId w:val="23"/>
        </w:numPr>
      </w:pPr>
      <w:r w:rsidRPr="004B17ED">
        <w:t xml:space="preserve">Die Dekontamination ist auf Stufe Ei Kp (im Log Element </w:t>
      </w:r>
      <w:r w:rsidR="003D3E29" w:rsidRPr="004B17ED">
        <w:t>durch</w:t>
      </w:r>
      <w:r w:rsidR="003D3E29">
        <w:t xml:space="preserve"> ABC Spü</w:t>
      </w:r>
      <w:r w:rsidRPr="004B17ED">
        <w:t>rer sicherzustellen.</w:t>
      </w:r>
    </w:p>
    <w:p w:rsidR="001721CB" w:rsidRPr="004B17ED" w:rsidRDefault="001721CB" w:rsidP="001721CB">
      <w:pPr>
        <w:pStyle w:val="VBS-Eingerckt"/>
        <w:ind w:left="1352"/>
      </w:pPr>
    </w:p>
    <w:p w:rsidR="00C02BB7" w:rsidRPr="004B17ED" w:rsidRDefault="00A07C5B" w:rsidP="00C02BB7">
      <w:pPr>
        <w:pStyle w:val="berschrift3"/>
        <w:rPr>
          <w:szCs w:val="22"/>
        </w:rPr>
      </w:pPr>
      <w:r w:rsidRPr="004B17ED">
        <w:rPr>
          <w:szCs w:val="22"/>
        </w:rPr>
        <w:t>Truppenschutzmassnahmen</w:t>
      </w:r>
    </w:p>
    <w:p w:rsidR="00C02BB7" w:rsidRPr="004B17ED" w:rsidRDefault="00A07C5B" w:rsidP="00C02BB7">
      <w:pPr>
        <w:pStyle w:val="VBS-Eingerckt"/>
      </w:pPr>
      <w:r w:rsidRPr="004B17ED">
        <w:t>Gem ALESSANDRA "CHARLY"</w:t>
      </w:r>
    </w:p>
    <w:p w:rsidR="005F7444" w:rsidRPr="004B17ED" w:rsidRDefault="0097219B" w:rsidP="005F7444">
      <w:pPr>
        <w:pStyle w:val="berschrift2"/>
        <w:rPr>
          <w:szCs w:val="22"/>
        </w:rPr>
      </w:pPr>
      <w:r w:rsidRPr="004B17ED">
        <w:rPr>
          <w:szCs w:val="22"/>
        </w:rPr>
        <w:t>Logistik</w:t>
      </w:r>
    </w:p>
    <w:p w:rsidR="005F7444" w:rsidRPr="004B17ED" w:rsidRDefault="00A07C5B" w:rsidP="005F7444">
      <w:pPr>
        <w:pStyle w:val="berschrift3"/>
        <w:rPr>
          <w:szCs w:val="22"/>
        </w:rPr>
      </w:pPr>
      <w:r w:rsidRPr="004B17ED">
        <w:rPr>
          <w:szCs w:val="22"/>
        </w:rPr>
        <w:t>Ns/Rs</w:t>
      </w:r>
    </w:p>
    <w:p w:rsidR="00A07C5B" w:rsidRPr="004B17ED" w:rsidRDefault="00A07C5B" w:rsidP="00A07C5B">
      <w:pPr>
        <w:pStyle w:val="VBS-Eingerckt"/>
      </w:pPr>
    </w:p>
    <w:tbl>
      <w:tblPr>
        <w:tblStyle w:val="Tabellenraster"/>
        <w:tblW w:w="0" w:type="auto"/>
        <w:tblInd w:w="992" w:type="dxa"/>
        <w:tblLook w:val="04A0" w:firstRow="1" w:lastRow="0" w:firstColumn="1" w:lastColumn="0" w:noHBand="0" w:noVBand="1"/>
      </w:tblPr>
      <w:tblGrid>
        <w:gridCol w:w="8097"/>
      </w:tblGrid>
      <w:tr w:rsidR="00A07C5B" w:rsidRPr="004B17ED" w:rsidTr="00A07C5B">
        <w:tc>
          <w:tcPr>
            <w:tcW w:w="9089" w:type="dxa"/>
            <w:shd w:val="clear" w:color="auto" w:fill="000000" w:themeFill="text1"/>
          </w:tcPr>
          <w:p w:rsidR="00A07C5B" w:rsidRPr="004B17ED" w:rsidRDefault="00A07C5B" w:rsidP="00A07C5B">
            <w:pPr>
              <w:pStyle w:val="VBS-Eingerckt"/>
              <w:ind w:left="0"/>
              <w:rPr>
                <w:b/>
                <w:color w:val="FFFFFF" w:themeColor="background1"/>
              </w:rPr>
            </w:pPr>
            <w:r w:rsidRPr="004B17ED">
              <w:rPr>
                <w:b/>
                <w:color w:val="FFFFFF" w:themeColor="background1"/>
              </w:rPr>
              <w:t>Schlüsselgüter</w:t>
            </w:r>
          </w:p>
        </w:tc>
      </w:tr>
      <w:tr w:rsidR="00A07C5B" w:rsidRPr="00A97B1D" w:rsidTr="00A07C5B">
        <w:tc>
          <w:tcPr>
            <w:tcW w:w="9089" w:type="dxa"/>
          </w:tcPr>
          <w:p w:rsidR="00A07C5B" w:rsidRPr="00A97B1D" w:rsidRDefault="00A07C5B" w:rsidP="00A07C5B">
            <w:pPr>
              <w:pStyle w:val="VBS-Eingerckt"/>
              <w:ind w:left="0"/>
              <w:rPr>
                <w:highlight w:val="yellow"/>
              </w:rPr>
            </w:pPr>
            <w:r w:rsidRPr="00A97B1D">
              <w:rPr>
                <w:highlight w:val="yellow"/>
              </w:rPr>
              <w:t>Funksysteme SE-235</w:t>
            </w:r>
          </w:p>
        </w:tc>
      </w:tr>
      <w:tr w:rsidR="00A07C5B" w:rsidRPr="00A97B1D" w:rsidTr="00A07C5B">
        <w:tc>
          <w:tcPr>
            <w:tcW w:w="9089" w:type="dxa"/>
          </w:tcPr>
          <w:p w:rsidR="00A07C5B" w:rsidRPr="00A97B1D" w:rsidRDefault="00A07C5B" w:rsidP="00A07C5B">
            <w:pPr>
              <w:pStyle w:val="VBS-Eingerckt"/>
              <w:ind w:left="0"/>
              <w:rPr>
                <w:highlight w:val="yellow"/>
              </w:rPr>
            </w:pPr>
            <w:r w:rsidRPr="00A97B1D">
              <w:rPr>
                <w:highlight w:val="yellow"/>
              </w:rPr>
              <w:t>WBG V: Druckgasflaschen, Akku/Batterien</w:t>
            </w:r>
          </w:p>
        </w:tc>
      </w:tr>
      <w:tr w:rsidR="00A07C5B" w:rsidRPr="00A97B1D" w:rsidTr="00A07C5B">
        <w:tc>
          <w:tcPr>
            <w:tcW w:w="9089" w:type="dxa"/>
          </w:tcPr>
          <w:p w:rsidR="00A07C5B" w:rsidRPr="00A97B1D" w:rsidRDefault="00A07C5B" w:rsidP="00A07C5B">
            <w:pPr>
              <w:pStyle w:val="VBS-Eingerckt"/>
              <w:ind w:left="0"/>
              <w:rPr>
                <w:highlight w:val="yellow"/>
              </w:rPr>
            </w:pPr>
            <w:r w:rsidRPr="00A97B1D">
              <w:rPr>
                <w:highlight w:val="yellow"/>
              </w:rPr>
              <w:t>FUG</w:t>
            </w:r>
          </w:p>
        </w:tc>
      </w:tr>
    </w:tbl>
    <w:p w:rsidR="0097219B" w:rsidRPr="00A97B1D" w:rsidRDefault="0097219B" w:rsidP="00A07C5B">
      <w:pPr>
        <w:pStyle w:val="VBS-Eingerckt"/>
        <w:rPr>
          <w:highlight w:val="yellow"/>
        </w:rPr>
      </w:pPr>
    </w:p>
    <w:p w:rsidR="00A07C5B" w:rsidRPr="00A97B1D" w:rsidRDefault="00A07C5B" w:rsidP="00A07C5B">
      <w:pPr>
        <w:pStyle w:val="berschrift3"/>
        <w:numPr>
          <w:ilvl w:val="0"/>
          <w:numId w:val="23"/>
        </w:numPr>
        <w:jc w:val="both"/>
        <w:rPr>
          <w:b w:val="0"/>
          <w:szCs w:val="22"/>
          <w:highlight w:val="yellow"/>
        </w:rPr>
      </w:pPr>
      <w:r w:rsidRPr="00A97B1D">
        <w:rPr>
          <w:b w:val="0"/>
          <w:szCs w:val="22"/>
          <w:highlight w:val="yellow"/>
        </w:rPr>
        <w:t xml:space="preserve">Bis zur Errichtung der zentralen Logistikzone St Kp bringen die Züge die Verletzten sowie Festgenommenen und holen gleichzeitig die Ns Bedürfnisse im Log Punkt St Kp. Ab Errichtung und Betrieb der zentralen Logistikzone St Kp holt die Kp die Verletzten sowie Festgenommenen und </w:t>
      </w:r>
      <w:r w:rsidR="00FC2DF8" w:rsidRPr="00A97B1D">
        <w:rPr>
          <w:b w:val="0"/>
          <w:szCs w:val="22"/>
          <w:highlight w:val="yellow"/>
        </w:rPr>
        <w:t>bringt,</w:t>
      </w:r>
      <w:r w:rsidRPr="00A97B1D">
        <w:rPr>
          <w:b w:val="0"/>
          <w:szCs w:val="22"/>
          <w:highlight w:val="yellow"/>
        </w:rPr>
        <w:t xml:space="preserve"> wenn möglich gleichzeitig die Ns Bedürfnisse.</w:t>
      </w:r>
    </w:p>
    <w:p w:rsidR="00A07C5B" w:rsidRPr="00A97B1D" w:rsidRDefault="00A07C5B" w:rsidP="00A07C5B">
      <w:pPr>
        <w:pStyle w:val="VBS-Eingerckt"/>
        <w:numPr>
          <w:ilvl w:val="0"/>
          <w:numId w:val="23"/>
        </w:numPr>
        <w:rPr>
          <w:highlight w:val="yellow"/>
        </w:rPr>
      </w:pPr>
      <w:r w:rsidRPr="00A97B1D">
        <w:rPr>
          <w:highlight w:val="yellow"/>
        </w:rPr>
        <w:t>Der Trsp von Festgenommenen wird nach Anforderung von der Inf Stabskp 56/0 sichergestellt.</w:t>
      </w:r>
    </w:p>
    <w:p w:rsidR="00A07C5B" w:rsidRPr="00A97B1D" w:rsidRDefault="00A07C5B" w:rsidP="00A07C5B">
      <w:pPr>
        <w:pStyle w:val="VBS-Eingerckt"/>
        <w:numPr>
          <w:ilvl w:val="0"/>
          <w:numId w:val="23"/>
        </w:numPr>
        <w:rPr>
          <w:highlight w:val="yellow"/>
        </w:rPr>
      </w:pPr>
      <w:r w:rsidRPr="00A97B1D">
        <w:rPr>
          <w:highlight w:val="yellow"/>
        </w:rPr>
        <w:t>Ns Bedürfnisse der Kp werden dem Bat gem Meldeschema gemeldet und ab Errichtung von temp Bat Log Pt mit dem Log E St Kp unter Eskortenschutz der Reserve geholt.</w:t>
      </w:r>
    </w:p>
    <w:p w:rsidR="00A07C5B" w:rsidRPr="00A97B1D" w:rsidRDefault="00A07C5B" w:rsidP="00A07C5B">
      <w:pPr>
        <w:pStyle w:val="VBS-Eingerckt"/>
        <w:rPr>
          <w:highlight w:val="yellow"/>
        </w:rPr>
      </w:pPr>
    </w:p>
    <w:p w:rsidR="005F7444" w:rsidRPr="00A97B1D" w:rsidRDefault="00A07C5B" w:rsidP="005F7444">
      <w:pPr>
        <w:pStyle w:val="berschrift3"/>
        <w:rPr>
          <w:szCs w:val="22"/>
          <w:highlight w:val="yellow"/>
          <w:lang w:val="fr-CH"/>
        </w:rPr>
      </w:pPr>
      <w:r w:rsidRPr="00A97B1D">
        <w:rPr>
          <w:szCs w:val="22"/>
          <w:highlight w:val="yellow"/>
          <w:lang w:val="fr-CH"/>
        </w:rPr>
        <w:t>Log Punkte</w:t>
      </w:r>
    </w:p>
    <w:tbl>
      <w:tblPr>
        <w:tblStyle w:val="Tabellenraster"/>
        <w:tblW w:w="0" w:type="auto"/>
        <w:tblInd w:w="992" w:type="dxa"/>
        <w:tblLook w:val="04A0" w:firstRow="1" w:lastRow="0" w:firstColumn="1" w:lastColumn="0" w:noHBand="0" w:noVBand="1"/>
      </w:tblPr>
      <w:tblGrid>
        <w:gridCol w:w="1697"/>
        <w:gridCol w:w="6400"/>
      </w:tblGrid>
      <w:tr w:rsidR="00A07C5B" w:rsidRPr="00A97B1D" w:rsidTr="00A07C5B">
        <w:tc>
          <w:tcPr>
            <w:tcW w:w="1697" w:type="dxa"/>
            <w:shd w:val="clear" w:color="auto" w:fill="000000" w:themeFill="text1"/>
          </w:tcPr>
          <w:p w:rsidR="00A07C5B" w:rsidRPr="00A97B1D" w:rsidRDefault="00A07C5B" w:rsidP="0097219B">
            <w:pPr>
              <w:pStyle w:val="VBS-Eingerckt"/>
              <w:ind w:left="0"/>
              <w:rPr>
                <w:b/>
                <w:color w:val="FFFFFF" w:themeColor="background1"/>
                <w:highlight w:val="yellow"/>
              </w:rPr>
            </w:pPr>
            <w:r w:rsidRPr="00A97B1D">
              <w:rPr>
                <w:b/>
                <w:color w:val="FFFFFF" w:themeColor="background1"/>
                <w:highlight w:val="yellow"/>
              </w:rPr>
              <w:t>Log Pt Bat</w:t>
            </w:r>
          </w:p>
        </w:tc>
        <w:tc>
          <w:tcPr>
            <w:tcW w:w="6400" w:type="dxa"/>
            <w:shd w:val="clear" w:color="auto" w:fill="000000" w:themeFill="text1"/>
          </w:tcPr>
          <w:p w:rsidR="00A07C5B" w:rsidRPr="00A97B1D" w:rsidRDefault="00A07C5B" w:rsidP="0097219B">
            <w:pPr>
              <w:pStyle w:val="VBS-Eingerckt"/>
              <w:ind w:left="0"/>
              <w:rPr>
                <w:b/>
                <w:color w:val="FFFFFF" w:themeColor="background1"/>
                <w:highlight w:val="yellow"/>
              </w:rPr>
            </w:pPr>
            <w:r w:rsidRPr="00A97B1D">
              <w:rPr>
                <w:b/>
                <w:color w:val="FFFFFF" w:themeColor="background1"/>
                <w:highlight w:val="yellow"/>
              </w:rPr>
              <w:t>Koordinaten</w:t>
            </w:r>
          </w:p>
        </w:tc>
      </w:tr>
      <w:tr w:rsidR="00A07C5B" w:rsidRPr="00A97B1D" w:rsidTr="00A07C5B">
        <w:tc>
          <w:tcPr>
            <w:tcW w:w="1697" w:type="dxa"/>
          </w:tcPr>
          <w:p w:rsidR="00A07C5B" w:rsidRPr="00A97B1D" w:rsidRDefault="00A07C5B" w:rsidP="0097219B">
            <w:pPr>
              <w:pStyle w:val="VBS-Eingerckt"/>
              <w:ind w:left="0"/>
              <w:rPr>
                <w:highlight w:val="yellow"/>
              </w:rPr>
            </w:pPr>
            <w:r w:rsidRPr="00A97B1D">
              <w:rPr>
                <w:highlight w:val="yellow"/>
              </w:rPr>
              <w:t>Christine</w:t>
            </w:r>
          </w:p>
        </w:tc>
        <w:tc>
          <w:tcPr>
            <w:tcW w:w="6400" w:type="dxa"/>
          </w:tcPr>
          <w:p w:rsidR="00A07C5B" w:rsidRPr="00A97B1D" w:rsidRDefault="00A07C5B" w:rsidP="0097219B">
            <w:pPr>
              <w:pStyle w:val="VBS-Eingerckt"/>
              <w:ind w:left="0"/>
              <w:rPr>
                <w:highlight w:val="yellow"/>
              </w:rPr>
            </w:pPr>
            <w:r w:rsidRPr="00A97B1D">
              <w:rPr>
                <w:highlight w:val="yellow"/>
              </w:rPr>
              <w:t>2 566 850 / 1 252 650</w:t>
            </w:r>
          </w:p>
        </w:tc>
      </w:tr>
      <w:tr w:rsidR="00A07C5B" w:rsidRPr="00A97B1D" w:rsidTr="00A07C5B">
        <w:tc>
          <w:tcPr>
            <w:tcW w:w="1697" w:type="dxa"/>
          </w:tcPr>
          <w:p w:rsidR="00A07C5B" w:rsidRPr="00A97B1D" w:rsidRDefault="00A07C5B" w:rsidP="0097219B">
            <w:pPr>
              <w:pStyle w:val="VBS-Eingerckt"/>
              <w:ind w:left="0"/>
              <w:rPr>
                <w:highlight w:val="yellow"/>
              </w:rPr>
            </w:pPr>
            <w:r w:rsidRPr="00A97B1D">
              <w:rPr>
                <w:highlight w:val="yellow"/>
              </w:rPr>
              <w:t>Doris</w:t>
            </w:r>
          </w:p>
        </w:tc>
        <w:tc>
          <w:tcPr>
            <w:tcW w:w="6400" w:type="dxa"/>
          </w:tcPr>
          <w:p w:rsidR="00A07C5B" w:rsidRPr="00A97B1D" w:rsidRDefault="00A07C5B" w:rsidP="0097219B">
            <w:pPr>
              <w:pStyle w:val="VBS-Eingerckt"/>
              <w:ind w:left="0"/>
              <w:rPr>
                <w:highlight w:val="yellow"/>
              </w:rPr>
            </w:pPr>
            <w:r w:rsidRPr="00A97B1D">
              <w:rPr>
                <w:highlight w:val="yellow"/>
              </w:rPr>
              <w:t>2 567 790 / 1 253 370</w:t>
            </w:r>
          </w:p>
        </w:tc>
      </w:tr>
      <w:tr w:rsidR="00A07C5B" w:rsidRPr="00A97B1D" w:rsidTr="00A07C5B">
        <w:tc>
          <w:tcPr>
            <w:tcW w:w="1697" w:type="dxa"/>
          </w:tcPr>
          <w:p w:rsidR="00A07C5B" w:rsidRPr="00A97B1D" w:rsidRDefault="00A07C5B" w:rsidP="0097219B">
            <w:pPr>
              <w:pStyle w:val="VBS-Eingerckt"/>
              <w:ind w:left="0"/>
              <w:rPr>
                <w:highlight w:val="yellow"/>
              </w:rPr>
            </w:pPr>
            <w:r w:rsidRPr="00A97B1D">
              <w:rPr>
                <w:highlight w:val="yellow"/>
              </w:rPr>
              <w:t>Isabelle</w:t>
            </w:r>
          </w:p>
        </w:tc>
        <w:tc>
          <w:tcPr>
            <w:tcW w:w="6400" w:type="dxa"/>
          </w:tcPr>
          <w:p w:rsidR="00A07C5B" w:rsidRPr="00A97B1D" w:rsidRDefault="00A07C5B" w:rsidP="0097219B">
            <w:pPr>
              <w:pStyle w:val="VBS-Eingerckt"/>
              <w:ind w:left="0"/>
              <w:rPr>
                <w:highlight w:val="yellow"/>
              </w:rPr>
            </w:pPr>
            <w:r w:rsidRPr="00A97B1D">
              <w:rPr>
                <w:highlight w:val="yellow"/>
              </w:rPr>
              <w:t>2 566 410 / 1 253 130</w:t>
            </w:r>
          </w:p>
        </w:tc>
      </w:tr>
      <w:tr w:rsidR="00A07C5B" w:rsidRPr="00A97B1D" w:rsidTr="00A07C5B">
        <w:tc>
          <w:tcPr>
            <w:tcW w:w="1697" w:type="dxa"/>
          </w:tcPr>
          <w:p w:rsidR="00A07C5B" w:rsidRPr="00A97B1D" w:rsidRDefault="00A07C5B" w:rsidP="0097219B">
            <w:pPr>
              <w:pStyle w:val="VBS-Eingerckt"/>
              <w:ind w:left="0"/>
              <w:rPr>
                <w:highlight w:val="yellow"/>
              </w:rPr>
            </w:pPr>
            <w:r w:rsidRPr="00A97B1D">
              <w:rPr>
                <w:highlight w:val="yellow"/>
              </w:rPr>
              <w:t>Jaqueline</w:t>
            </w:r>
          </w:p>
        </w:tc>
        <w:tc>
          <w:tcPr>
            <w:tcW w:w="6400" w:type="dxa"/>
          </w:tcPr>
          <w:p w:rsidR="00A07C5B" w:rsidRPr="00A97B1D" w:rsidRDefault="00A07C5B" w:rsidP="0097219B">
            <w:pPr>
              <w:pStyle w:val="VBS-Eingerckt"/>
              <w:ind w:left="0"/>
              <w:rPr>
                <w:highlight w:val="yellow"/>
              </w:rPr>
            </w:pPr>
            <w:r w:rsidRPr="00A97B1D">
              <w:rPr>
                <w:highlight w:val="yellow"/>
              </w:rPr>
              <w:t>2 566 020 / 1 252 050</w:t>
            </w:r>
          </w:p>
        </w:tc>
      </w:tr>
    </w:tbl>
    <w:p w:rsidR="0097219B" w:rsidRPr="00A97B1D" w:rsidRDefault="0097219B" w:rsidP="0097219B">
      <w:pPr>
        <w:pStyle w:val="VBS-Eingerckt"/>
        <w:rPr>
          <w:highlight w:val="yellow"/>
        </w:rPr>
      </w:pPr>
    </w:p>
    <w:p w:rsidR="00107C73" w:rsidRPr="00A97B1D" w:rsidRDefault="00107C73" w:rsidP="0097219B">
      <w:pPr>
        <w:pStyle w:val="VBS-Eingerckt"/>
        <w:rPr>
          <w:highlight w:val="yellow"/>
        </w:rPr>
      </w:pPr>
    </w:p>
    <w:p w:rsidR="0097219B" w:rsidRPr="00A97B1D" w:rsidRDefault="0097219B" w:rsidP="0097219B">
      <w:pPr>
        <w:pStyle w:val="berschrift3"/>
        <w:rPr>
          <w:szCs w:val="22"/>
          <w:highlight w:val="yellow"/>
        </w:rPr>
      </w:pPr>
      <w:r w:rsidRPr="00A97B1D">
        <w:rPr>
          <w:szCs w:val="22"/>
          <w:highlight w:val="yellow"/>
        </w:rPr>
        <w:t>Sanitätsdienst</w:t>
      </w:r>
    </w:p>
    <w:p w:rsidR="0097219B" w:rsidRPr="00A97B1D" w:rsidRDefault="00107C73" w:rsidP="0097219B">
      <w:pPr>
        <w:pStyle w:val="VBS-Eingerckt"/>
        <w:jc w:val="both"/>
        <w:rPr>
          <w:bCs/>
          <w:highlight w:val="yellow"/>
        </w:rPr>
      </w:pPr>
      <w:r w:rsidRPr="00A97B1D">
        <w:rPr>
          <w:bCs/>
          <w:highlight w:val="yellow"/>
        </w:rPr>
        <w:t>Prinzipien</w:t>
      </w:r>
    </w:p>
    <w:p w:rsidR="00DD250E" w:rsidRPr="00A97B1D" w:rsidRDefault="00DD250E" w:rsidP="00DD250E">
      <w:pPr>
        <w:pStyle w:val="VBS-Eingerckt"/>
        <w:numPr>
          <w:ilvl w:val="0"/>
          <w:numId w:val="23"/>
        </w:numPr>
        <w:rPr>
          <w:highlight w:val="yellow"/>
        </w:rPr>
      </w:pPr>
      <w:r w:rsidRPr="00A97B1D">
        <w:rPr>
          <w:highlight w:val="yellow"/>
        </w:rPr>
        <w:t>Der Trsp der Verwundeten wird von der Inf Stabskp 56/0 im regelmässigen Shuttlesystem (ohne Trsp Anforderung) sichergestellt.</w:t>
      </w:r>
    </w:p>
    <w:p w:rsidR="0097219B" w:rsidRPr="00A97B1D" w:rsidRDefault="00107C73" w:rsidP="0097219B">
      <w:pPr>
        <w:pStyle w:val="VBS-Eingerckt"/>
        <w:numPr>
          <w:ilvl w:val="0"/>
          <w:numId w:val="23"/>
        </w:numPr>
        <w:jc w:val="both"/>
        <w:rPr>
          <w:highlight w:val="yellow"/>
        </w:rPr>
      </w:pPr>
      <w:r w:rsidRPr="00A97B1D">
        <w:rPr>
          <w:bCs/>
          <w:highlight w:val="yellow"/>
        </w:rPr>
        <w:t>Evakuierung via Log Pt der Züge zur zentralen Logistikzone der Kp</w:t>
      </w:r>
      <w:r w:rsidR="0097219B" w:rsidRPr="00A97B1D">
        <w:rPr>
          <w:bCs/>
          <w:highlight w:val="yellow"/>
        </w:rPr>
        <w:t xml:space="preserve"> (</w:t>
      </w:r>
      <w:r w:rsidRPr="00A97B1D">
        <w:rPr>
          <w:bCs/>
          <w:highlight w:val="yellow"/>
        </w:rPr>
        <w:t>Kp</w:t>
      </w:r>
      <w:r w:rsidR="0097219B" w:rsidRPr="00A97B1D">
        <w:rPr>
          <w:bCs/>
          <w:highlight w:val="yellow"/>
        </w:rPr>
        <w:t xml:space="preserve"> </w:t>
      </w:r>
      <w:r w:rsidRPr="00A97B1D">
        <w:rPr>
          <w:bCs/>
          <w:highlight w:val="yellow"/>
        </w:rPr>
        <w:t>holt die Verletzten beim Log Pt St Z) und anschliessend Triage;</w:t>
      </w:r>
    </w:p>
    <w:p w:rsidR="0097219B" w:rsidRPr="00A97B1D" w:rsidRDefault="00107C73" w:rsidP="0097219B">
      <w:pPr>
        <w:pStyle w:val="VBS-Eingerckt"/>
        <w:numPr>
          <w:ilvl w:val="0"/>
          <w:numId w:val="23"/>
        </w:numPr>
        <w:jc w:val="both"/>
        <w:rPr>
          <w:highlight w:val="yellow"/>
        </w:rPr>
      </w:pPr>
      <w:r w:rsidRPr="00A97B1D">
        <w:rPr>
          <w:bCs/>
          <w:highlight w:val="yellow"/>
        </w:rPr>
        <w:t>Behandlung oder Evakuierung zum nächstgelegenen zivilen Spital;</w:t>
      </w:r>
    </w:p>
    <w:p w:rsidR="0097219B" w:rsidRPr="00A97B1D" w:rsidRDefault="00107C73" w:rsidP="0097219B">
      <w:pPr>
        <w:pStyle w:val="Default"/>
        <w:numPr>
          <w:ilvl w:val="0"/>
          <w:numId w:val="23"/>
        </w:numPr>
        <w:rPr>
          <w:sz w:val="22"/>
          <w:szCs w:val="22"/>
          <w:highlight w:val="yellow"/>
        </w:rPr>
      </w:pPr>
      <w:r w:rsidRPr="00A97B1D">
        <w:rPr>
          <w:sz w:val="22"/>
          <w:szCs w:val="22"/>
          <w:highlight w:val="yellow"/>
        </w:rPr>
        <w:t>Die zentrale Logistikzone ist auch POC für das MP Det</w:t>
      </w:r>
      <w:r w:rsidR="0097219B" w:rsidRPr="00A97B1D">
        <w:rPr>
          <w:sz w:val="22"/>
          <w:szCs w:val="22"/>
          <w:highlight w:val="yellow"/>
        </w:rPr>
        <w:t xml:space="preserve">. </w:t>
      </w:r>
    </w:p>
    <w:p w:rsidR="0097219B" w:rsidRPr="00A97B1D" w:rsidRDefault="0097219B" w:rsidP="0097219B">
      <w:pPr>
        <w:pStyle w:val="VBS-Eingerckt"/>
        <w:rPr>
          <w:highlight w:val="yellow"/>
        </w:rPr>
      </w:pPr>
    </w:p>
    <w:p w:rsidR="005F7444" w:rsidRPr="00A97B1D" w:rsidRDefault="0097219B" w:rsidP="005F7444">
      <w:pPr>
        <w:pStyle w:val="berschrift3"/>
        <w:rPr>
          <w:szCs w:val="22"/>
          <w:highlight w:val="yellow"/>
        </w:rPr>
      </w:pPr>
      <w:r w:rsidRPr="00A97B1D">
        <w:rPr>
          <w:szCs w:val="22"/>
          <w:highlight w:val="yellow"/>
        </w:rPr>
        <w:lastRenderedPageBreak/>
        <w:t>Verkehr und Transport</w:t>
      </w:r>
    </w:p>
    <w:p w:rsidR="0097219B" w:rsidRPr="00A97B1D" w:rsidRDefault="00A07C5B" w:rsidP="0097219B">
      <w:pPr>
        <w:pStyle w:val="VBS-Eingerckt"/>
        <w:numPr>
          <w:ilvl w:val="0"/>
          <w:numId w:val="23"/>
        </w:numPr>
        <w:jc w:val="both"/>
        <w:rPr>
          <w:bCs/>
          <w:highlight w:val="yellow"/>
        </w:rPr>
      </w:pPr>
      <w:r w:rsidRPr="00A97B1D">
        <w:rPr>
          <w:bCs/>
          <w:highlight w:val="yellow"/>
        </w:rPr>
        <w:t xml:space="preserve">Vs und Transporte von mindestens 3 Fahrzeugen ohne Funkverbindung erfolgen in Konvoys. Der </w:t>
      </w:r>
      <w:r w:rsidR="00FC2DF8" w:rsidRPr="00A97B1D">
        <w:rPr>
          <w:bCs/>
          <w:highlight w:val="yellow"/>
        </w:rPr>
        <w:t>zusätzliche</w:t>
      </w:r>
      <w:r w:rsidRPr="00A97B1D">
        <w:rPr>
          <w:bCs/>
          <w:highlight w:val="yellow"/>
        </w:rPr>
        <w:t xml:space="preserve"> Selbstschutz muss entsprechend der aktuellen Bedrohungslage beurteilt und angepasst werden. Den </w:t>
      </w:r>
      <w:r w:rsidR="00FC2DF8" w:rsidRPr="00A97B1D">
        <w:rPr>
          <w:bCs/>
          <w:highlight w:val="yellow"/>
        </w:rPr>
        <w:t>eingesetzten Formationen</w:t>
      </w:r>
      <w:r w:rsidRPr="00A97B1D">
        <w:rPr>
          <w:bCs/>
          <w:highlight w:val="yellow"/>
        </w:rPr>
        <w:t xml:space="preserve"> wird keine Globalbewilligung für das Befahren von Autobahnen im Verband erteilt. Diese müssen im Einzelfall die Bewilligungen bei der VFZ des Inf Bat 56 einholen.</w:t>
      </w:r>
    </w:p>
    <w:p w:rsidR="0097219B" w:rsidRPr="00A97B1D" w:rsidRDefault="0097219B" w:rsidP="0097219B">
      <w:pPr>
        <w:pStyle w:val="VBS-Eingerckt"/>
        <w:rPr>
          <w:highlight w:val="yellow"/>
        </w:rPr>
      </w:pPr>
    </w:p>
    <w:p w:rsidR="005F7444" w:rsidRPr="00A97B1D" w:rsidRDefault="0097219B" w:rsidP="0097219B">
      <w:pPr>
        <w:pStyle w:val="berschrift3"/>
        <w:rPr>
          <w:szCs w:val="22"/>
          <w:highlight w:val="yellow"/>
        </w:rPr>
      </w:pPr>
      <w:r w:rsidRPr="00A97B1D">
        <w:rPr>
          <w:szCs w:val="22"/>
          <w:highlight w:val="yellow"/>
        </w:rPr>
        <w:t>Organisation der Logistikzone</w:t>
      </w:r>
    </w:p>
    <w:p w:rsidR="0097219B" w:rsidRPr="00A97B1D" w:rsidRDefault="00107C73" w:rsidP="0097219B">
      <w:pPr>
        <w:pStyle w:val="berschrift3"/>
        <w:numPr>
          <w:ilvl w:val="0"/>
          <w:numId w:val="0"/>
        </w:numPr>
        <w:ind w:left="1352"/>
        <w:jc w:val="both"/>
        <w:rPr>
          <w:b w:val="0"/>
          <w:szCs w:val="22"/>
          <w:highlight w:val="yellow"/>
        </w:rPr>
      </w:pPr>
      <w:r w:rsidRPr="00A97B1D">
        <w:rPr>
          <w:b w:val="0"/>
          <w:szCs w:val="22"/>
          <w:highlight w:val="yellow"/>
        </w:rPr>
        <w:t>Personelles in 1 Gebäude:</w:t>
      </w:r>
    </w:p>
    <w:p w:rsidR="0097219B" w:rsidRPr="00A97B1D" w:rsidRDefault="00107C73" w:rsidP="0097219B">
      <w:pPr>
        <w:pStyle w:val="berschrift3"/>
        <w:numPr>
          <w:ilvl w:val="0"/>
          <w:numId w:val="23"/>
        </w:numPr>
        <w:jc w:val="both"/>
        <w:rPr>
          <w:b w:val="0"/>
          <w:szCs w:val="22"/>
          <w:highlight w:val="yellow"/>
        </w:rPr>
      </w:pPr>
      <w:r w:rsidRPr="00A97B1D">
        <w:rPr>
          <w:b w:val="0"/>
          <w:szCs w:val="22"/>
          <w:highlight w:val="yellow"/>
        </w:rPr>
        <w:t>Im grössten Raum des Gebäudes</w:t>
      </w:r>
      <w:r w:rsidR="0097219B" w:rsidRPr="00A97B1D">
        <w:rPr>
          <w:b w:val="0"/>
          <w:szCs w:val="22"/>
          <w:highlight w:val="yellow"/>
        </w:rPr>
        <w:t xml:space="preserve">: </w:t>
      </w:r>
      <w:r w:rsidR="00FC2DF8" w:rsidRPr="00A97B1D">
        <w:rPr>
          <w:b w:val="0"/>
          <w:szCs w:val="22"/>
          <w:highlight w:val="yellow"/>
        </w:rPr>
        <w:t>Triage Zone</w:t>
      </w:r>
      <w:r w:rsidR="0097219B" w:rsidRPr="00A97B1D">
        <w:rPr>
          <w:b w:val="0"/>
          <w:szCs w:val="22"/>
          <w:highlight w:val="yellow"/>
        </w:rPr>
        <w:t>;</w:t>
      </w:r>
    </w:p>
    <w:p w:rsidR="0097219B" w:rsidRPr="00A97B1D" w:rsidRDefault="00107C73" w:rsidP="0097219B">
      <w:pPr>
        <w:pStyle w:val="berschrift3"/>
        <w:numPr>
          <w:ilvl w:val="0"/>
          <w:numId w:val="23"/>
        </w:numPr>
        <w:jc w:val="both"/>
        <w:rPr>
          <w:b w:val="0"/>
          <w:szCs w:val="22"/>
          <w:highlight w:val="yellow"/>
        </w:rPr>
      </w:pPr>
      <w:r w:rsidRPr="00A97B1D">
        <w:rPr>
          <w:b w:val="0"/>
          <w:szCs w:val="22"/>
          <w:highlight w:val="yellow"/>
        </w:rPr>
        <w:t>Im Erdgeschoss in verschiedenen Räumen</w:t>
      </w:r>
      <w:r w:rsidR="0097219B" w:rsidRPr="00A97B1D">
        <w:rPr>
          <w:b w:val="0"/>
          <w:szCs w:val="22"/>
          <w:highlight w:val="yellow"/>
        </w:rPr>
        <w:t xml:space="preserve">: </w:t>
      </w:r>
      <w:r w:rsidRPr="00A97B1D">
        <w:rPr>
          <w:b w:val="0"/>
          <w:szCs w:val="22"/>
          <w:highlight w:val="yellow"/>
        </w:rPr>
        <w:t>Verletzte TANGO und X-RAY</w:t>
      </w:r>
      <w:r w:rsidR="0097219B" w:rsidRPr="00A97B1D">
        <w:rPr>
          <w:b w:val="0"/>
          <w:szCs w:val="22"/>
          <w:highlight w:val="yellow"/>
        </w:rPr>
        <w:t>;</w:t>
      </w:r>
    </w:p>
    <w:p w:rsidR="0097219B" w:rsidRPr="00A97B1D" w:rsidRDefault="00107C73" w:rsidP="00C22628">
      <w:pPr>
        <w:pStyle w:val="berschrift3"/>
        <w:numPr>
          <w:ilvl w:val="0"/>
          <w:numId w:val="23"/>
        </w:numPr>
        <w:jc w:val="both"/>
        <w:rPr>
          <w:b w:val="0"/>
          <w:szCs w:val="22"/>
          <w:highlight w:val="yellow"/>
        </w:rPr>
      </w:pPr>
      <w:r w:rsidRPr="00A97B1D">
        <w:rPr>
          <w:b w:val="0"/>
          <w:szCs w:val="22"/>
          <w:highlight w:val="yellow"/>
        </w:rPr>
        <w:t>Auf einer anderen Etage</w:t>
      </w:r>
      <w:r w:rsidR="0097219B" w:rsidRPr="00A97B1D">
        <w:rPr>
          <w:b w:val="0"/>
          <w:szCs w:val="22"/>
          <w:highlight w:val="yellow"/>
        </w:rPr>
        <w:t xml:space="preserve">: </w:t>
      </w:r>
      <w:r w:rsidRPr="00A97B1D">
        <w:rPr>
          <w:b w:val="0"/>
          <w:szCs w:val="22"/>
          <w:highlight w:val="yellow"/>
        </w:rPr>
        <w:t>Festgenommene</w:t>
      </w:r>
      <w:r w:rsidR="0097219B" w:rsidRPr="00A97B1D">
        <w:rPr>
          <w:b w:val="0"/>
          <w:szCs w:val="22"/>
          <w:highlight w:val="yellow"/>
        </w:rPr>
        <w:t xml:space="preserve"> TANGO </w:t>
      </w:r>
      <w:r w:rsidRPr="00A97B1D">
        <w:rPr>
          <w:b w:val="0"/>
          <w:szCs w:val="22"/>
          <w:highlight w:val="yellow"/>
        </w:rPr>
        <w:t>und X-RAY</w:t>
      </w:r>
      <w:r w:rsidR="0097219B" w:rsidRPr="00A97B1D">
        <w:rPr>
          <w:b w:val="0"/>
          <w:szCs w:val="22"/>
          <w:highlight w:val="yellow"/>
        </w:rPr>
        <w:t>.</w:t>
      </w:r>
    </w:p>
    <w:p w:rsidR="0097219B" w:rsidRPr="00A97B1D" w:rsidRDefault="00884CD8" w:rsidP="00C22628">
      <w:pPr>
        <w:pStyle w:val="berschrift3"/>
        <w:numPr>
          <w:ilvl w:val="0"/>
          <w:numId w:val="23"/>
        </w:numPr>
        <w:jc w:val="both"/>
        <w:rPr>
          <w:b w:val="0"/>
          <w:szCs w:val="22"/>
          <w:highlight w:val="yellow"/>
        </w:rPr>
      </w:pPr>
      <w:r w:rsidRPr="00A97B1D">
        <w:rPr>
          <w:b w:val="0"/>
          <w:szCs w:val="22"/>
          <w:highlight w:val="yellow"/>
        </w:rPr>
        <w:t>Logistisches in den</w:t>
      </w:r>
      <w:r w:rsidR="00107C73" w:rsidRPr="00A97B1D">
        <w:rPr>
          <w:b w:val="0"/>
          <w:szCs w:val="22"/>
          <w:highlight w:val="yellow"/>
        </w:rPr>
        <w:t xml:space="preserve"> Log </w:t>
      </w:r>
      <w:r w:rsidR="005F2239" w:rsidRPr="00A97B1D">
        <w:rPr>
          <w:b w:val="0"/>
          <w:szCs w:val="22"/>
          <w:highlight w:val="yellow"/>
        </w:rPr>
        <w:t xml:space="preserve">(Mat) </w:t>
      </w:r>
      <w:r w:rsidR="00107C73" w:rsidRPr="00A97B1D">
        <w:rPr>
          <w:b w:val="0"/>
          <w:szCs w:val="22"/>
          <w:highlight w:val="yellow"/>
        </w:rPr>
        <w:t>Duro</w:t>
      </w:r>
      <w:r w:rsidRPr="00A97B1D">
        <w:rPr>
          <w:b w:val="0"/>
          <w:szCs w:val="22"/>
          <w:highlight w:val="yellow"/>
        </w:rPr>
        <w:t>s</w:t>
      </w:r>
      <w:r w:rsidR="00107C73" w:rsidRPr="00A97B1D">
        <w:rPr>
          <w:b w:val="0"/>
          <w:szCs w:val="22"/>
          <w:highlight w:val="yellow"/>
        </w:rPr>
        <w:t xml:space="preserve"> der</w:t>
      </w:r>
      <w:r w:rsidR="0097219B" w:rsidRPr="00A97B1D">
        <w:rPr>
          <w:b w:val="0"/>
          <w:szCs w:val="22"/>
          <w:highlight w:val="yellow"/>
        </w:rPr>
        <w:t xml:space="preserve"> </w:t>
      </w:r>
      <w:r w:rsidR="00107C73" w:rsidRPr="00A97B1D">
        <w:rPr>
          <w:b w:val="0"/>
          <w:szCs w:val="22"/>
          <w:highlight w:val="yellow"/>
        </w:rPr>
        <w:t>Kp (gedeckt und geschützt im Anschlussraum</w:t>
      </w:r>
      <w:r w:rsidRPr="00A97B1D">
        <w:rPr>
          <w:b w:val="0"/>
          <w:szCs w:val="22"/>
          <w:highlight w:val="yellow"/>
        </w:rPr>
        <w:t>, nach Möglichkeit in anderem Gebäude als Personelles</w:t>
      </w:r>
      <w:r w:rsidR="00107C73" w:rsidRPr="00A97B1D">
        <w:rPr>
          <w:b w:val="0"/>
          <w:szCs w:val="22"/>
          <w:highlight w:val="yellow"/>
        </w:rPr>
        <w:t>):</w:t>
      </w:r>
    </w:p>
    <w:p w:rsidR="0097219B" w:rsidRPr="00A97B1D" w:rsidRDefault="0097219B" w:rsidP="0097219B">
      <w:pPr>
        <w:pStyle w:val="berschrift3"/>
        <w:numPr>
          <w:ilvl w:val="0"/>
          <w:numId w:val="23"/>
        </w:numPr>
        <w:jc w:val="both"/>
        <w:rPr>
          <w:b w:val="0"/>
          <w:szCs w:val="22"/>
          <w:highlight w:val="yellow"/>
        </w:rPr>
      </w:pPr>
      <w:r w:rsidRPr="00A97B1D">
        <w:rPr>
          <w:b w:val="0"/>
          <w:szCs w:val="22"/>
          <w:highlight w:val="yellow"/>
        </w:rPr>
        <w:t>Munition;</w:t>
      </w:r>
    </w:p>
    <w:p w:rsidR="0097219B" w:rsidRPr="00A97B1D" w:rsidRDefault="00107C73" w:rsidP="0097219B">
      <w:pPr>
        <w:pStyle w:val="berschrift3"/>
        <w:numPr>
          <w:ilvl w:val="0"/>
          <w:numId w:val="23"/>
        </w:numPr>
        <w:jc w:val="both"/>
        <w:rPr>
          <w:b w:val="0"/>
          <w:szCs w:val="22"/>
          <w:highlight w:val="yellow"/>
        </w:rPr>
      </w:pPr>
      <w:r w:rsidRPr="00A97B1D">
        <w:rPr>
          <w:b w:val="0"/>
          <w:szCs w:val="22"/>
          <w:highlight w:val="yellow"/>
        </w:rPr>
        <w:t>Austauschbares Material</w:t>
      </w:r>
      <w:r w:rsidR="0097219B" w:rsidRPr="00A97B1D">
        <w:rPr>
          <w:b w:val="0"/>
          <w:szCs w:val="22"/>
          <w:highlight w:val="yellow"/>
        </w:rPr>
        <w:t xml:space="preserve"> (</w:t>
      </w:r>
      <w:r w:rsidRPr="00A97B1D">
        <w:rPr>
          <w:b w:val="0"/>
          <w:szCs w:val="22"/>
          <w:highlight w:val="yellow"/>
        </w:rPr>
        <w:t>Akku</w:t>
      </w:r>
      <w:r w:rsidR="0097219B" w:rsidRPr="00A97B1D">
        <w:rPr>
          <w:b w:val="0"/>
          <w:szCs w:val="22"/>
          <w:highlight w:val="yellow"/>
        </w:rPr>
        <w:t xml:space="preserve">, </w:t>
      </w:r>
      <w:r w:rsidRPr="00A97B1D">
        <w:rPr>
          <w:b w:val="0"/>
          <w:szCs w:val="22"/>
          <w:highlight w:val="yellow"/>
        </w:rPr>
        <w:t>Batterien</w:t>
      </w:r>
      <w:r w:rsidR="0097219B" w:rsidRPr="00A97B1D">
        <w:rPr>
          <w:b w:val="0"/>
          <w:szCs w:val="22"/>
          <w:highlight w:val="yellow"/>
        </w:rPr>
        <w:t>).</w:t>
      </w:r>
    </w:p>
    <w:p w:rsidR="00A07C5B" w:rsidRPr="00A97B1D" w:rsidRDefault="00A07C5B" w:rsidP="00A07C5B">
      <w:pPr>
        <w:pStyle w:val="VBS-Eingerckt"/>
        <w:rPr>
          <w:highlight w:val="yellow"/>
        </w:rPr>
      </w:pPr>
    </w:p>
    <w:p w:rsidR="00A07C5B" w:rsidRPr="00A97B1D" w:rsidRDefault="00A07C5B" w:rsidP="00A07C5B">
      <w:pPr>
        <w:pStyle w:val="berschrift3"/>
        <w:rPr>
          <w:szCs w:val="22"/>
          <w:highlight w:val="yellow"/>
        </w:rPr>
      </w:pPr>
      <w:r w:rsidRPr="00A97B1D">
        <w:rPr>
          <w:szCs w:val="22"/>
          <w:highlight w:val="yellow"/>
        </w:rPr>
        <w:t>Meldungen/Bestellungen</w:t>
      </w:r>
    </w:p>
    <w:p w:rsidR="00A07C5B" w:rsidRPr="00A97B1D" w:rsidRDefault="00A07C5B" w:rsidP="00A07C5B">
      <w:pPr>
        <w:pStyle w:val="VBS-Eingerckt"/>
        <w:rPr>
          <w:highlight w:val="yellow"/>
        </w:rPr>
      </w:pPr>
      <w:r w:rsidRPr="00A97B1D">
        <w:rPr>
          <w:highlight w:val="yellow"/>
        </w:rPr>
        <w:t>Ns: Die Normmeldung hat täglich zu erfolgen und ist an den S4 Inf Bat 56 zu richten.</w:t>
      </w:r>
    </w:p>
    <w:p w:rsidR="00A07C5B" w:rsidRPr="00A97B1D" w:rsidRDefault="00A07C5B" w:rsidP="00A07C5B">
      <w:pPr>
        <w:pStyle w:val="VBS-Eingerckt"/>
        <w:rPr>
          <w:highlight w:val="yellow"/>
        </w:rPr>
      </w:pPr>
      <w:r w:rsidRPr="00A97B1D">
        <w:rPr>
          <w:highlight w:val="yellow"/>
        </w:rPr>
        <w:t>Stichzeit 1200, Meldezeit 1230</w:t>
      </w:r>
    </w:p>
    <w:p w:rsidR="00A07C5B" w:rsidRPr="00A97B1D" w:rsidRDefault="00A07C5B" w:rsidP="00A07C5B">
      <w:pPr>
        <w:pStyle w:val="VBS-Eingerckt"/>
        <w:rPr>
          <w:highlight w:val="yellow"/>
        </w:rPr>
      </w:pPr>
      <w:r w:rsidRPr="00A97B1D">
        <w:rPr>
          <w:highlight w:val="yellow"/>
        </w:rPr>
        <w:t>Eine Ausnahmemeldung an den S4 Inf Bat 56 erfolgt in folgenden Fällen:</w:t>
      </w:r>
    </w:p>
    <w:p w:rsidR="00A07C5B" w:rsidRPr="00A97B1D" w:rsidRDefault="00A07C5B" w:rsidP="00A07C5B">
      <w:pPr>
        <w:pStyle w:val="VBS-Eingerckt"/>
        <w:numPr>
          <w:ilvl w:val="0"/>
          <w:numId w:val="23"/>
        </w:numPr>
        <w:rPr>
          <w:highlight w:val="yellow"/>
        </w:rPr>
      </w:pPr>
      <w:r w:rsidRPr="00A97B1D">
        <w:rPr>
          <w:highlight w:val="yellow"/>
        </w:rPr>
        <w:t>Wenn die Durchhaltefähigkeit einer Ns Klasse unter 24 Stunden fällt;</w:t>
      </w:r>
    </w:p>
    <w:p w:rsidR="00A07C5B" w:rsidRPr="00A97B1D" w:rsidRDefault="00A07C5B" w:rsidP="00A07C5B">
      <w:pPr>
        <w:pStyle w:val="VBS-Eingerckt"/>
        <w:numPr>
          <w:ilvl w:val="0"/>
          <w:numId w:val="23"/>
        </w:numPr>
        <w:rPr>
          <w:highlight w:val="yellow"/>
        </w:rPr>
      </w:pPr>
      <w:r w:rsidRPr="00A97B1D">
        <w:rPr>
          <w:highlight w:val="yellow"/>
        </w:rPr>
        <w:t>Wenn weniger als 50% aller Hauptwaffensysteme einsetzbar sind;</w:t>
      </w:r>
    </w:p>
    <w:p w:rsidR="00A07C5B" w:rsidRPr="00A97B1D" w:rsidRDefault="00A07C5B" w:rsidP="00A07C5B">
      <w:pPr>
        <w:pStyle w:val="VBS-Eingerckt"/>
        <w:numPr>
          <w:ilvl w:val="0"/>
          <w:numId w:val="23"/>
        </w:numPr>
        <w:rPr>
          <w:highlight w:val="yellow"/>
        </w:rPr>
      </w:pPr>
      <w:r w:rsidRPr="00A97B1D">
        <w:rPr>
          <w:highlight w:val="yellow"/>
        </w:rPr>
        <w:t>Wenn San D Installationen über 80% belegt sind;</w:t>
      </w:r>
    </w:p>
    <w:p w:rsidR="00A07C5B" w:rsidRPr="00A97B1D" w:rsidRDefault="00A07C5B" w:rsidP="00A07C5B">
      <w:pPr>
        <w:pStyle w:val="VBS-Eingerckt"/>
        <w:numPr>
          <w:ilvl w:val="0"/>
          <w:numId w:val="23"/>
        </w:numPr>
        <w:rPr>
          <w:highlight w:val="yellow"/>
        </w:rPr>
      </w:pPr>
      <w:r w:rsidRPr="00A97B1D">
        <w:rPr>
          <w:highlight w:val="yellow"/>
        </w:rPr>
        <w:t>Wenn Log Pt geändert werden müssen;</w:t>
      </w:r>
    </w:p>
    <w:p w:rsidR="00A07C5B" w:rsidRPr="00A97B1D" w:rsidRDefault="00A07C5B" w:rsidP="00A07C5B">
      <w:pPr>
        <w:pStyle w:val="VBS-Eingerckt"/>
        <w:numPr>
          <w:ilvl w:val="0"/>
          <w:numId w:val="23"/>
        </w:numPr>
        <w:rPr>
          <w:highlight w:val="yellow"/>
        </w:rPr>
      </w:pPr>
      <w:r w:rsidRPr="00A97B1D">
        <w:rPr>
          <w:highlight w:val="yellow"/>
        </w:rPr>
        <w:t>Wenn Leistungen und Güter innerhalb der Kompetenzen, aber zeitlich, qualitativ und quantitativ verändert bezogen werden wollen;</w:t>
      </w:r>
    </w:p>
    <w:p w:rsidR="00A07C5B" w:rsidRPr="00A97B1D" w:rsidRDefault="00A07C5B" w:rsidP="00A07C5B">
      <w:pPr>
        <w:pStyle w:val="VBS-Eingerckt"/>
        <w:numPr>
          <w:ilvl w:val="0"/>
          <w:numId w:val="23"/>
        </w:numPr>
        <w:rPr>
          <w:highlight w:val="yellow"/>
        </w:rPr>
      </w:pPr>
      <w:r w:rsidRPr="00A97B1D">
        <w:rPr>
          <w:highlight w:val="yellow"/>
        </w:rPr>
        <w:t>Wenn weitere, nicht abgesprochene, Güter bezogen werden müssen;</w:t>
      </w:r>
    </w:p>
    <w:p w:rsidR="00A07C5B" w:rsidRPr="00A97B1D" w:rsidRDefault="00A07C5B" w:rsidP="00A07C5B">
      <w:pPr>
        <w:pStyle w:val="VBS-Eingerckt"/>
        <w:numPr>
          <w:ilvl w:val="0"/>
          <w:numId w:val="23"/>
        </w:numPr>
        <w:rPr>
          <w:highlight w:val="yellow"/>
        </w:rPr>
      </w:pPr>
      <w:r w:rsidRPr="00A97B1D">
        <w:rPr>
          <w:highlight w:val="yellow"/>
        </w:rPr>
        <w:t>Bestellungen werden in wenigen Minuten bearbeitet und via Bat Log Pt geliefert.</w:t>
      </w:r>
    </w:p>
    <w:p w:rsidR="00A07C5B" w:rsidRPr="00A97B1D" w:rsidRDefault="00A07C5B" w:rsidP="00A07C5B">
      <w:pPr>
        <w:pStyle w:val="VBS-Eingerckt"/>
        <w:ind w:left="1352"/>
        <w:rPr>
          <w:highlight w:val="yellow"/>
        </w:rPr>
      </w:pPr>
    </w:p>
    <w:p w:rsidR="00A07C5B" w:rsidRPr="00A97B1D" w:rsidRDefault="00A07C5B" w:rsidP="00A07C5B">
      <w:pPr>
        <w:pStyle w:val="VBS-Eingerckt"/>
        <w:ind w:left="1352"/>
        <w:rPr>
          <w:highlight w:val="yellow"/>
        </w:rPr>
      </w:pPr>
      <w:r w:rsidRPr="00A97B1D">
        <w:rPr>
          <w:highlight w:val="yellow"/>
        </w:rPr>
        <w:t>San:</w:t>
      </w:r>
    </w:p>
    <w:p w:rsidR="00A07C5B" w:rsidRPr="00A97B1D" w:rsidRDefault="00A07C5B" w:rsidP="00A07C5B">
      <w:pPr>
        <w:pStyle w:val="VBS-Eingerckt"/>
        <w:numPr>
          <w:ilvl w:val="0"/>
          <w:numId w:val="23"/>
        </w:numPr>
        <w:rPr>
          <w:highlight w:val="yellow"/>
        </w:rPr>
      </w:pPr>
      <w:r w:rsidRPr="00A97B1D">
        <w:rPr>
          <w:highlight w:val="yellow"/>
        </w:rPr>
        <w:t>Evakuationen / Trsp</w:t>
      </w:r>
    </w:p>
    <w:p w:rsidR="00A07C5B" w:rsidRPr="00A97B1D" w:rsidRDefault="00A07C5B" w:rsidP="00A07C5B">
      <w:pPr>
        <w:pStyle w:val="VBS-Eingerckt"/>
        <w:numPr>
          <w:ilvl w:val="0"/>
          <w:numId w:val="23"/>
        </w:numPr>
        <w:rPr>
          <w:highlight w:val="yellow"/>
        </w:rPr>
      </w:pPr>
      <w:r w:rsidRPr="00A97B1D">
        <w:rPr>
          <w:highlight w:val="yellow"/>
        </w:rPr>
        <w:t>AdA auf dem KA (stationär);</w:t>
      </w:r>
    </w:p>
    <w:p w:rsidR="00A07C5B" w:rsidRPr="00A97B1D" w:rsidRDefault="00A07C5B" w:rsidP="00A07C5B">
      <w:pPr>
        <w:pStyle w:val="VBS-Eingerckt"/>
        <w:numPr>
          <w:ilvl w:val="0"/>
          <w:numId w:val="23"/>
        </w:numPr>
        <w:rPr>
          <w:highlight w:val="yellow"/>
        </w:rPr>
      </w:pPr>
      <w:r w:rsidRPr="00A97B1D">
        <w:rPr>
          <w:highlight w:val="yellow"/>
        </w:rPr>
        <w:t>Gesundheit der Truppe;</w:t>
      </w:r>
    </w:p>
    <w:p w:rsidR="00A07C5B" w:rsidRPr="00A97B1D" w:rsidRDefault="00A07C5B" w:rsidP="00A07C5B">
      <w:pPr>
        <w:pStyle w:val="VBS-Eingerckt"/>
        <w:numPr>
          <w:ilvl w:val="0"/>
          <w:numId w:val="23"/>
        </w:numPr>
        <w:rPr>
          <w:highlight w:val="yellow"/>
        </w:rPr>
      </w:pPr>
      <w:r w:rsidRPr="00A97B1D">
        <w:rPr>
          <w:highlight w:val="yellow"/>
        </w:rPr>
        <w:t>Grossereignisse (Patientenanfall über 2 Personen).</w:t>
      </w:r>
    </w:p>
    <w:p w:rsidR="00A07C5B" w:rsidRPr="00A97B1D" w:rsidRDefault="00A07C5B" w:rsidP="00A07C5B">
      <w:pPr>
        <w:pStyle w:val="VBS-Eingerckt"/>
        <w:rPr>
          <w:highlight w:val="yellow"/>
        </w:rPr>
      </w:pPr>
    </w:p>
    <w:p w:rsidR="00A07C5B" w:rsidRPr="00A97B1D" w:rsidRDefault="00A07C5B" w:rsidP="00A07C5B">
      <w:pPr>
        <w:pStyle w:val="VBS-Eingerckt"/>
        <w:rPr>
          <w:highlight w:val="yellow"/>
        </w:rPr>
      </w:pPr>
      <w:r w:rsidRPr="00A97B1D">
        <w:rPr>
          <w:highlight w:val="yellow"/>
        </w:rPr>
        <w:t>VT:</w:t>
      </w:r>
    </w:p>
    <w:p w:rsidR="00A07C5B" w:rsidRPr="00A97B1D" w:rsidRDefault="00A07C5B" w:rsidP="00A07C5B">
      <w:pPr>
        <w:pStyle w:val="VBS-Eingerckt"/>
        <w:numPr>
          <w:ilvl w:val="0"/>
          <w:numId w:val="23"/>
        </w:numPr>
        <w:rPr>
          <w:highlight w:val="yellow"/>
        </w:rPr>
      </w:pPr>
      <w:r w:rsidRPr="00A97B1D">
        <w:rPr>
          <w:highlight w:val="yellow"/>
        </w:rPr>
        <w:t>Unterbrüche Strassennetz;</w:t>
      </w:r>
    </w:p>
    <w:p w:rsidR="00A07C5B" w:rsidRPr="00A97B1D" w:rsidRDefault="00A07C5B" w:rsidP="00A07C5B">
      <w:pPr>
        <w:pStyle w:val="VBS-Eingerckt"/>
        <w:numPr>
          <w:ilvl w:val="0"/>
          <w:numId w:val="23"/>
        </w:numPr>
        <w:rPr>
          <w:highlight w:val="yellow"/>
        </w:rPr>
      </w:pPr>
      <w:r w:rsidRPr="00A97B1D">
        <w:rPr>
          <w:highlight w:val="yellow"/>
        </w:rPr>
        <w:t>Verschiebung Formationen grösser als Kompanie.</w:t>
      </w:r>
    </w:p>
    <w:p w:rsidR="0097219B" w:rsidRPr="004B17ED" w:rsidRDefault="0097219B" w:rsidP="0097219B">
      <w:pPr>
        <w:pStyle w:val="VBS-Eingerckt"/>
        <w:ind w:left="0"/>
      </w:pPr>
    </w:p>
    <w:p w:rsidR="005F7444" w:rsidRPr="004B17ED" w:rsidRDefault="00FC2DF8" w:rsidP="005F7444">
      <w:pPr>
        <w:pStyle w:val="berschrift2"/>
        <w:rPr>
          <w:szCs w:val="22"/>
        </w:rPr>
      </w:pPr>
      <w:r>
        <w:rPr>
          <w:szCs w:val="22"/>
        </w:rPr>
        <w:t>Durchaltefähig</w:t>
      </w:r>
      <w:r w:rsidR="00A07C5B" w:rsidRPr="004B17ED">
        <w:rPr>
          <w:szCs w:val="22"/>
        </w:rPr>
        <w:t>keit</w:t>
      </w:r>
    </w:p>
    <w:p w:rsidR="00A07C5B" w:rsidRPr="004B17ED" w:rsidRDefault="00A97B1D" w:rsidP="00A07C5B">
      <w:pPr>
        <w:pStyle w:val="VBS-Eingerckt"/>
        <w:numPr>
          <w:ilvl w:val="0"/>
          <w:numId w:val="23"/>
        </w:numPr>
      </w:pPr>
      <w:r>
        <w:t>Ständig 24/7 auf Stufe Kp organisiert.</w:t>
      </w:r>
    </w:p>
    <w:p w:rsidR="00107C73" w:rsidRPr="004B17ED" w:rsidRDefault="00107C73" w:rsidP="0097219B">
      <w:pPr>
        <w:pStyle w:val="VBS-Eingerckt"/>
      </w:pPr>
    </w:p>
    <w:p w:rsidR="005F7444" w:rsidRPr="004B17ED" w:rsidRDefault="0097219B" w:rsidP="005F7444">
      <w:pPr>
        <w:pStyle w:val="berschrift2"/>
        <w:rPr>
          <w:szCs w:val="22"/>
        </w:rPr>
      </w:pPr>
      <w:r w:rsidRPr="004B17ED">
        <w:rPr>
          <w:szCs w:val="22"/>
        </w:rPr>
        <w:t>Führungsunterstützung</w:t>
      </w:r>
    </w:p>
    <w:tbl>
      <w:tblPr>
        <w:tblStyle w:val="Tabellenraster"/>
        <w:tblW w:w="0" w:type="auto"/>
        <w:tblInd w:w="992" w:type="dxa"/>
        <w:tblLook w:val="04A0" w:firstRow="1" w:lastRow="0" w:firstColumn="1" w:lastColumn="0" w:noHBand="0" w:noVBand="1"/>
      </w:tblPr>
      <w:tblGrid>
        <w:gridCol w:w="1996"/>
        <w:gridCol w:w="1961"/>
        <w:gridCol w:w="1910"/>
        <w:gridCol w:w="2230"/>
      </w:tblGrid>
      <w:tr w:rsidR="00CB01FE" w:rsidRPr="00CB01FE" w:rsidTr="00CB01FE">
        <w:tc>
          <w:tcPr>
            <w:tcW w:w="2309" w:type="dxa"/>
            <w:shd w:val="clear" w:color="auto" w:fill="000000" w:themeFill="text1"/>
          </w:tcPr>
          <w:p w:rsidR="0097219B" w:rsidRPr="00CB01FE" w:rsidRDefault="0097219B" w:rsidP="00706754">
            <w:pPr>
              <w:pStyle w:val="VBS-Eingerckt"/>
              <w:ind w:left="0"/>
              <w:rPr>
                <w:b/>
                <w:color w:val="FFFFFF" w:themeColor="background1"/>
              </w:rPr>
            </w:pPr>
            <w:r w:rsidRPr="00CB01FE">
              <w:rPr>
                <w:b/>
                <w:color w:val="FFFFFF" w:themeColor="background1"/>
              </w:rPr>
              <w:t>Station</w:t>
            </w:r>
          </w:p>
        </w:tc>
        <w:tc>
          <w:tcPr>
            <w:tcW w:w="2310" w:type="dxa"/>
            <w:shd w:val="clear" w:color="auto" w:fill="000000" w:themeFill="text1"/>
          </w:tcPr>
          <w:p w:rsidR="0097219B" w:rsidRPr="00CB01FE" w:rsidRDefault="0001310E" w:rsidP="00706754">
            <w:pPr>
              <w:pStyle w:val="VBS-Eingerckt"/>
              <w:ind w:left="0"/>
              <w:rPr>
                <w:b/>
                <w:color w:val="FFFFFF" w:themeColor="background1"/>
              </w:rPr>
            </w:pPr>
            <w:r w:rsidRPr="00CB01FE">
              <w:rPr>
                <w:b/>
                <w:color w:val="FFFFFF" w:themeColor="background1"/>
              </w:rPr>
              <w:t>Mittel</w:t>
            </w:r>
          </w:p>
        </w:tc>
        <w:tc>
          <w:tcPr>
            <w:tcW w:w="2310" w:type="dxa"/>
            <w:shd w:val="clear" w:color="auto" w:fill="000000" w:themeFill="text1"/>
          </w:tcPr>
          <w:p w:rsidR="0097219B" w:rsidRPr="00CB01FE" w:rsidRDefault="0001310E" w:rsidP="00706754">
            <w:pPr>
              <w:pStyle w:val="VBS-Eingerckt"/>
              <w:ind w:left="0"/>
              <w:rPr>
                <w:b/>
                <w:color w:val="FFFFFF" w:themeColor="background1"/>
              </w:rPr>
            </w:pPr>
            <w:r w:rsidRPr="00CB01FE">
              <w:rPr>
                <w:b/>
                <w:color w:val="FFFFFF" w:themeColor="background1"/>
              </w:rPr>
              <w:t>BG</w:t>
            </w:r>
          </w:p>
        </w:tc>
        <w:tc>
          <w:tcPr>
            <w:tcW w:w="2310" w:type="dxa"/>
            <w:shd w:val="clear" w:color="auto" w:fill="000000" w:themeFill="text1"/>
          </w:tcPr>
          <w:p w:rsidR="0097219B" w:rsidRPr="00CB01FE" w:rsidRDefault="0001310E" w:rsidP="00706754">
            <w:pPr>
              <w:pStyle w:val="VBS-Eingerckt"/>
              <w:ind w:left="0"/>
              <w:rPr>
                <w:b/>
                <w:color w:val="FFFFFF" w:themeColor="background1"/>
              </w:rPr>
            </w:pPr>
            <w:r w:rsidRPr="00CB01FE">
              <w:rPr>
                <w:b/>
                <w:color w:val="FFFFFF" w:themeColor="background1"/>
              </w:rPr>
              <w:t>Synchronisierung</w:t>
            </w:r>
          </w:p>
        </w:tc>
      </w:tr>
      <w:tr w:rsidR="0097219B" w:rsidRPr="004B17ED" w:rsidTr="00706754">
        <w:tc>
          <w:tcPr>
            <w:tcW w:w="2309" w:type="dxa"/>
          </w:tcPr>
          <w:p w:rsidR="0097219B" w:rsidRPr="004B17ED" w:rsidRDefault="0001310E" w:rsidP="00706754">
            <w:pPr>
              <w:pStyle w:val="VBS-Eingerckt"/>
              <w:ind w:left="0"/>
            </w:pPr>
            <w:r w:rsidRPr="004B17ED">
              <w:t>Kp / Z Fhr</w:t>
            </w:r>
          </w:p>
        </w:tc>
        <w:tc>
          <w:tcPr>
            <w:tcW w:w="2310" w:type="dxa"/>
          </w:tcPr>
          <w:p w:rsidR="0097219B" w:rsidRPr="004B17ED" w:rsidRDefault="0097219B" w:rsidP="00706754">
            <w:pPr>
              <w:pStyle w:val="Default"/>
              <w:rPr>
                <w:sz w:val="22"/>
                <w:szCs w:val="22"/>
              </w:rPr>
            </w:pPr>
            <w:r w:rsidRPr="004B17ED">
              <w:rPr>
                <w:sz w:val="22"/>
                <w:szCs w:val="22"/>
              </w:rPr>
              <w:t xml:space="preserve">SE-X35 </w:t>
            </w:r>
          </w:p>
        </w:tc>
        <w:tc>
          <w:tcPr>
            <w:tcW w:w="2310" w:type="dxa"/>
          </w:tcPr>
          <w:p w:rsidR="0097219B" w:rsidRPr="004B17ED" w:rsidRDefault="0097219B" w:rsidP="0001310E">
            <w:pPr>
              <w:pStyle w:val="Default"/>
              <w:rPr>
                <w:sz w:val="22"/>
                <w:szCs w:val="22"/>
              </w:rPr>
            </w:pPr>
            <w:r w:rsidRPr="004B17ED">
              <w:rPr>
                <w:sz w:val="22"/>
                <w:szCs w:val="22"/>
              </w:rPr>
              <w:t xml:space="preserve">SE </w:t>
            </w:r>
            <w:r w:rsidR="0001310E" w:rsidRPr="004B17ED">
              <w:rPr>
                <w:sz w:val="22"/>
                <w:szCs w:val="22"/>
              </w:rPr>
              <w:t>ein</w:t>
            </w:r>
            <w:r w:rsidRPr="004B17ED">
              <w:rPr>
                <w:sz w:val="22"/>
                <w:szCs w:val="22"/>
              </w:rPr>
              <w:t xml:space="preserve"> </w:t>
            </w:r>
          </w:p>
        </w:tc>
        <w:tc>
          <w:tcPr>
            <w:tcW w:w="2310" w:type="dxa"/>
          </w:tcPr>
          <w:p w:rsidR="0097219B" w:rsidRPr="00A97B1D" w:rsidRDefault="0089476A" w:rsidP="00CB01FE">
            <w:pPr>
              <w:pStyle w:val="Default"/>
              <w:rPr>
                <w:sz w:val="22"/>
                <w:szCs w:val="22"/>
                <w:highlight w:val="yellow"/>
              </w:rPr>
            </w:pPr>
            <w:r w:rsidRPr="00A97B1D">
              <w:rPr>
                <w:sz w:val="22"/>
                <w:szCs w:val="22"/>
                <w:highlight w:val="yellow"/>
              </w:rPr>
              <w:t>1</w:t>
            </w:r>
            <w:r w:rsidR="00CB01FE" w:rsidRPr="00A97B1D">
              <w:rPr>
                <w:sz w:val="22"/>
                <w:szCs w:val="22"/>
                <w:highlight w:val="yellow"/>
              </w:rPr>
              <w:t>6</w:t>
            </w:r>
            <w:r w:rsidR="0097219B" w:rsidRPr="00A97B1D">
              <w:rPr>
                <w:sz w:val="22"/>
                <w:szCs w:val="22"/>
                <w:highlight w:val="yellow"/>
              </w:rPr>
              <w:t>.</w:t>
            </w:r>
            <w:r w:rsidR="0001310E" w:rsidRPr="00A97B1D">
              <w:rPr>
                <w:sz w:val="22"/>
                <w:szCs w:val="22"/>
                <w:highlight w:val="yellow"/>
              </w:rPr>
              <w:t>09.2019</w:t>
            </w:r>
            <w:r w:rsidR="00884CD8" w:rsidRPr="00A97B1D">
              <w:rPr>
                <w:sz w:val="22"/>
                <w:szCs w:val="22"/>
                <w:highlight w:val="yellow"/>
              </w:rPr>
              <w:t xml:space="preserve"> um</w:t>
            </w:r>
            <w:r w:rsidR="0097219B" w:rsidRPr="00A97B1D">
              <w:rPr>
                <w:sz w:val="22"/>
                <w:szCs w:val="22"/>
                <w:highlight w:val="yellow"/>
              </w:rPr>
              <w:t xml:space="preserve"> </w:t>
            </w:r>
            <w:r w:rsidR="00CB01FE" w:rsidRPr="00A97B1D">
              <w:rPr>
                <w:sz w:val="22"/>
                <w:szCs w:val="22"/>
                <w:highlight w:val="yellow"/>
              </w:rPr>
              <w:t>1030</w:t>
            </w:r>
          </w:p>
        </w:tc>
      </w:tr>
      <w:tr w:rsidR="0097219B" w:rsidRPr="004B17ED" w:rsidTr="00706754">
        <w:tc>
          <w:tcPr>
            <w:tcW w:w="2309" w:type="dxa"/>
          </w:tcPr>
          <w:p w:rsidR="0097219B" w:rsidRPr="004B17ED" w:rsidRDefault="0001310E" w:rsidP="00706754">
            <w:pPr>
              <w:pStyle w:val="VBS-Eingerckt"/>
              <w:ind w:left="0"/>
            </w:pPr>
            <w:r w:rsidRPr="004B17ED">
              <w:t>Bat Fhr</w:t>
            </w:r>
          </w:p>
        </w:tc>
        <w:tc>
          <w:tcPr>
            <w:tcW w:w="2310" w:type="dxa"/>
          </w:tcPr>
          <w:p w:rsidR="0097219B" w:rsidRPr="004B17ED" w:rsidRDefault="0097219B" w:rsidP="00706754">
            <w:pPr>
              <w:pStyle w:val="VBS-Eingerckt"/>
              <w:ind w:left="0"/>
            </w:pPr>
            <w:r w:rsidRPr="004B17ED">
              <w:t>SE-X35</w:t>
            </w:r>
          </w:p>
        </w:tc>
        <w:tc>
          <w:tcPr>
            <w:tcW w:w="2310" w:type="dxa"/>
          </w:tcPr>
          <w:p w:rsidR="0097219B" w:rsidRPr="004B17ED" w:rsidRDefault="0097219B" w:rsidP="0001310E">
            <w:pPr>
              <w:pStyle w:val="VBS-Eingerckt"/>
              <w:ind w:left="0"/>
            </w:pPr>
            <w:r w:rsidRPr="004B17ED">
              <w:t>SE e</w:t>
            </w:r>
            <w:r w:rsidR="0001310E" w:rsidRPr="004B17ED">
              <w:t>in</w:t>
            </w:r>
          </w:p>
        </w:tc>
        <w:tc>
          <w:tcPr>
            <w:tcW w:w="2310" w:type="dxa"/>
          </w:tcPr>
          <w:p w:rsidR="0097219B" w:rsidRPr="00A97B1D" w:rsidRDefault="0089476A" w:rsidP="00CB01FE">
            <w:pPr>
              <w:pStyle w:val="VBS-Eingerckt"/>
              <w:ind w:left="0"/>
              <w:rPr>
                <w:highlight w:val="yellow"/>
                <w:lang w:val="fr-CH"/>
              </w:rPr>
            </w:pPr>
            <w:r w:rsidRPr="00A97B1D">
              <w:rPr>
                <w:highlight w:val="yellow"/>
                <w:lang w:val="fr-CH"/>
              </w:rPr>
              <w:t>1</w:t>
            </w:r>
            <w:r w:rsidR="00CB01FE" w:rsidRPr="00A97B1D">
              <w:rPr>
                <w:highlight w:val="yellow"/>
                <w:lang w:val="fr-CH"/>
              </w:rPr>
              <w:t>6</w:t>
            </w:r>
            <w:r w:rsidR="0001310E" w:rsidRPr="00A97B1D">
              <w:rPr>
                <w:highlight w:val="yellow"/>
                <w:lang w:val="fr-CH"/>
              </w:rPr>
              <w:t>.09.2019</w:t>
            </w:r>
            <w:r w:rsidR="00884CD8" w:rsidRPr="00A97B1D">
              <w:rPr>
                <w:highlight w:val="yellow"/>
                <w:lang w:val="fr-CH"/>
              </w:rPr>
              <w:t xml:space="preserve"> um</w:t>
            </w:r>
            <w:r w:rsidR="0097219B" w:rsidRPr="00A97B1D">
              <w:rPr>
                <w:highlight w:val="yellow"/>
                <w:lang w:val="fr-CH"/>
              </w:rPr>
              <w:t xml:space="preserve"> </w:t>
            </w:r>
            <w:r w:rsidR="00CB01FE" w:rsidRPr="00A97B1D">
              <w:rPr>
                <w:highlight w:val="yellow"/>
                <w:lang w:val="fr-CH"/>
              </w:rPr>
              <w:t>0845</w:t>
            </w:r>
          </w:p>
        </w:tc>
      </w:tr>
      <w:tr w:rsidR="00240767" w:rsidRPr="004B17ED" w:rsidTr="00706754">
        <w:tc>
          <w:tcPr>
            <w:tcW w:w="2309" w:type="dxa"/>
          </w:tcPr>
          <w:p w:rsidR="00240767" w:rsidRPr="004B17ED" w:rsidRDefault="00240767" w:rsidP="00706754">
            <w:pPr>
              <w:pStyle w:val="VBS-Eingerckt"/>
              <w:ind w:left="0"/>
            </w:pPr>
            <w:r w:rsidRPr="004B17ED">
              <w:t>Bat Log</w:t>
            </w:r>
          </w:p>
        </w:tc>
        <w:tc>
          <w:tcPr>
            <w:tcW w:w="2310" w:type="dxa"/>
          </w:tcPr>
          <w:p w:rsidR="00240767" w:rsidRPr="004B17ED" w:rsidRDefault="00240767" w:rsidP="00706754">
            <w:pPr>
              <w:pStyle w:val="VBS-Eingerckt"/>
              <w:ind w:left="0"/>
            </w:pPr>
            <w:r w:rsidRPr="004B17ED">
              <w:t>SE-X35</w:t>
            </w:r>
          </w:p>
        </w:tc>
        <w:tc>
          <w:tcPr>
            <w:tcW w:w="2310" w:type="dxa"/>
          </w:tcPr>
          <w:p w:rsidR="00240767" w:rsidRPr="004B17ED" w:rsidRDefault="00240767" w:rsidP="0001310E">
            <w:pPr>
              <w:pStyle w:val="VBS-Eingerckt"/>
              <w:ind w:left="0"/>
            </w:pPr>
            <w:r w:rsidRPr="004B17ED">
              <w:t>SE ein</w:t>
            </w:r>
          </w:p>
        </w:tc>
        <w:tc>
          <w:tcPr>
            <w:tcW w:w="2310" w:type="dxa"/>
          </w:tcPr>
          <w:p w:rsidR="00240767" w:rsidRPr="00A97B1D" w:rsidRDefault="00CB01FE" w:rsidP="0001310E">
            <w:pPr>
              <w:pStyle w:val="VBS-Eingerckt"/>
              <w:ind w:left="0"/>
              <w:rPr>
                <w:highlight w:val="yellow"/>
                <w:lang w:val="fr-CH"/>
              </w:rPr>
            </w:pPr>
            <w:r w:rsidRPr="00A97B1D">
              <w:rPr>
                <w:highlight w:val="yellow"/>
                <w:lang w:val="fr-CH"/>
              </w:rPr>
              <w:t>16.09.2019 um 0845</w:t>
            </w:r>
          </w:p>
        </w:tc>
      </w:tr>
      <w:tr w:rsidR="0097219B" w:rsidRPr="004B17ED" w:rsidTr="00706754">
        <w:tc>
          <w:tcPr>
            <w:tcW w:w="2309" w:type="dxa"/>
          </w:tcPr>
          <w:p w:rsidR="0097219B" w:rsidRPr="004B17ED" w:rsidRDefault="0001310E" w:rsidP="00706754">
            <w:pPr>
              <w:pStyle w:val="VBS-Eingerckt"/>
              <w:ind w:left="0"/>
              <w:rPr>
                <w:lang w:val="fr-CH"/>
              </w:rPr>
            </w:pPr>
            <w:r w:rsidRPr="004B17ED">
              <w:rPr>
                <w:lang w:val="fr-CH"/>
              </w:rPr>
              <w:t>SWV</w:t>
            </w:r>
          </w:p>
        </w:tc>
        <w:tc>
          <w:tcPr>
            <w:tcW w:w="2310" w:type="dxa"/>
          </w:tcPr>
          <w:p w:rsidR="0097219B" w:rsidRPr="004B17ED" w:rsidRDefault="0097219B" w:rsidP="00706754">
            <w:pPr>
              <w:pStyle w:val="VBS-Eingerckt"/>
              <w:ind w:left="0"/>
              <w:rPr>
                <w:lang w:val="fr-CH"/>
              </w:rPr>
            </w:pPr>
            <w:r w:rsidRPr="004B17ED">
              <w:rPr>
                <w:lang w:val="fr-CH"/>
              </w:rPr>
              <w:t>SE-X35</w:t>
            </w:r>
          </w:p>
        </w:tc>
        <w:tc>
          <w:tcPr>
            <w:tcW w:w="2310" w:type="dxa"/>
          </w:tcPr>
          <w:p w:rsidR="0097219B" w:rsidRPr="004B17ED" w:rsidRDefault="0097219B" w:rsidP="0001310E">
            <w:pPr>
              <w:pStyle w:val="VBS-Eingerckt"/>
              <w:ind w:left="0"/>
              <w:rPr>
                <w:lang w:val="fr-CH"/>
              </w:rPr>
            </w:pPr>
            <w:r w:rsidRPr="004B17ED">
              <w:rPr>
                <w:lang w:val="fr-CH"/>
              </w:rPr>
              <w:t>SE e</w:t>
            </w:r>
            <w:r w:rsidR="0001310E" w:rsidRPr="004B17ED">
              <w:rPr>
                <w:lang w:val="fr-CH"/>
              </w:rPr>
              <w:t>in</w:t>
            </w:r>
          </w:p>
        </w:tc>
        <w:tc>
          <w:tcPr>
            <w:tcW w:w="2310" w:type="dxa"/>
          </w:tcPr>
          <w:p w:rsidR="0097219B" w:rsidRPr="00A97B1D" w:rsidRDefault="0089476A" w:rsidP="00CB01FE">
            <w:pPr>
              <w:pStyle w:val="VBS-Eingerckt"/>
              <w:ind w:left="0"/>
              <w:rPr>
                <w:highlight w:val="yellow"/>
                <w:lang w:val="fr-CH"/>
              </w:rPr>
            </w:pPr>
            <w:r w:rsidRPr="00A97B1D">
              <w:rPr>
                <w:highlight w:val="yellow"/>
                <w:lang w:val="fr-CH"/>
              </w:rPr>
              <w:t>1</w:t>
            </w:r>
            <w:r w:rsidR="00CB01FE" w:rsidRPr="00A97B1D">
              <w:rPr>
                <w:highlight w:val="yellow"/>
                <w:lang w:val="fr-CH"/>
              </w:rPr>
              <w:t>6</w:t>
            </w:r>
            <w:r w:rsidR="0097219B" w:rsidRPr="00A97B1D">
              <w:rPr>
                <w:highlight w:val="yellow"/>
                <w:lang w:val="fr-CH"/>
              </w:rPr>
              <w:t>.</w:t>
            </w:r>
            <w:r w:rsidR="0001310E" w:rsidRPr="00A97B1D">
              <w:rPr>
                <w:highlight w:val="yellow"/>
                <w:lang w:val="fr-CH"/>
              </w:rPr>
              <w:t>09.2019</w:t>
            </w:r>
            <w:r w:rsidR="00884CD8" w:rsidRPr="00A97B1D">
              <w:rPr>
                <w:highlight w:val="yellow"/>
                <w:lang w:val="fr-CH"/>
              </w:rPr>
              <w:t xml:space="preserve"> um</w:t>
            </w:r>
            <w:r w:rsidR="0097219B" w:rsidRPr="00A97B1D">
              <w:rPr>
                <w:highlight w:val="yellow"/>
                <w:lang w:val="fr-CH"/>
              </w:rPr>
              <w:t xml:space="preserve"> </w:t>
            </w:r>
            <w:r w:rsidR="00CB01FE" w:rsidRPr="00A97B1D">
              <w:rPr>
                <w:highlight w:val="yellow"/>
                <w:lang w:val="fr-CH"/>
              </w:rPr>
              <w:t>1030</w:t>
            </w:r>
          </w:p>
        </w:tc>
      </w:tr>
    </w:tbl>
    <w:p w:rsidR="005F7444" w:rsidRPr="004B17ED" w:rsidRDefault="005F7444" w:rsidP="005F7444">
      <w:pPr>
        <w:pStyle w:val="berschrift1"/>
        <w:rPr>
          <w:szCs w:val="22"/>
          <w:lang w:val="fr-CH"/>
        </w:rPr>
      </w:pPr>
      <w:r w:rsidRPr="004B17ED">
        <w:rPr>
          <w:szCs w:val="22"/>
          <w:lang w:val="fr-CH"/>
        </w:rPr>
        <w:lastRenderedPageBreak/>
        <w:t>Standorte</w:t>
      </w:r>
    </w:p>
    <w:p w:rsidR="0097219B" w:rsidRPr="004B17ED" w:rsidRDefault="0001310E" w:rsidP="0097219B">
      <w:pPr>
        <w:pStyle w:val="Listenabsatz"/>
        <w:ind w:left="993"/>
        <w:jc w:val="both"/>
        <w:rPr>
          <w:sz w:val="22"/>
          <w:szCs w:val="22"/>
          <w:lang w:eastAsia="de-DE"/>
        </w:rPr>
      </w:pPr>
      <w:r w:rsidRPr="004B17ED">
        <w:rPr>
          <w:sz w:val="22"/>
          <w:szCs w:val="22"/>
          <w:lang w:eastAsia="de-DE"/>
        </w:rPr>
        <w:t>Stationäres KP Inf</w:t>
      </w:r>
      <w:r w:rsidR="0089476A" w:rsidRPr="004B17ED">
        <w:rPr>
          <w:sz w:val="22"/>
          <w:szCs w:val="22"/>
          <w:lang w:eastAsia="de-DE"/>
        </w:rPr>
        <w:t xml:space="preserve"> Kp 56/2</w:t>
      </w:r>
      <w:r w:rsidRPr="004B17ED">
        <w:rPr>
          <w:sz w:val="22"/>
          <w:szCs w:val="22"/>
          <w:lang w:eastAsia="de-DE"/>
        </w:rPr>
        <w:t xml:space="preserve"> im </w:t>
      </w:r>
      <w:r w:rsidR="00A97B1D">
        <w:rPr>
          <w:sz w:val="22"/>
          <w:szCs w:val="22"/>
          <w:lang w:eastAsia="de-DE"/>
        </w:rPr>
        <w:t>MZG Wolfwil</w:t>
      </w:r>
      <w:r w:rsidR="0097219B" w:rsidRPr="004B17ED">
        <w:rPr>
          <w:sz w:val="22"/>
          <w:szCs w:val="22"/>
          <w:lang w:eastAsia="de-DE"/>
        </w:rPr>
        <w:t>.</w:t>
      </w:r>
    </w:p>
    <w:p w:rsidR="007B529F" w:rsidRPr="004B17ED" w:rsidRDefault="007B529F" w:rsidP="00D1340D"/>
    <w:p w:rsidR="00CF08E0" w:rsidRPr="004B17ED" w:rsidRDefault="00CF08E0" w:rsidP="00D1340D">
      <w:bookmarkStart w:id="3" w:name="AbsenderOrganisation"/>
      <w:r w:rsidRPr="004B17ED">
        <w:t>Inf Bat 56</w:t>
      </w:r>
    </w:p>
    <w:p w:rsidR="007B529F" w:rsidRPr="004B17ED" w:rsidRDefault="00CF08E0" w:rsidP="00D1340D">
      <w:r w:rsidRPr="004B17ED">
        <w:t>Inf Kp 56/</w:t>
      </w:r>
      <w:bookmarkEnd w:id="3"/>
      <w:r w:rsidR="007C4D5F" w:rsidRPr="004B17ED">
        <w:t>2</w:t>
      </w:r>
    </w:p>
    <w:p w:rsidR="007B529F" w:rsidRPr="004B17ED" w:rsidRDefault="007B529F" w:rsidP="00D1340D"/>
    <w:p w:rsidR="006E6BD6" w:rsidRPr="004B17ED" w:rsidRDefault="006E6BD6" w:rsidP="00D1340D"/>
    <w:p w:rsidR="007B529F" w:rsidRPr="004B17ED" w:rsidRDefault="00CF08E0" w:rsidP="00D1340D">
      <w:bookmarkStart w:id="4" w:name="GradAbsender"/>
      <w:r w:rsidRPr="004B17ED">
        <w:t>Hptm</w:t>
      </w:r>
      <w:bookmarkEnd w:id="4"/>
      <w:r w:rsidR="007B529F" w:rsidRPr="004B17ED">
        <w:t xml:space="preserve"> </w:t>
      </w:r>
      <w:r w:rsidR="007C4D5F" w:rsidRPr="004B17ED">
        <w:t>Michael Meier</w:t>
      </w:r>
    </w:p>
    <w:p w:rsidR="007B529F" w:rsidRPr="004B17ED" w:rsidRDefault="00CF08E0" w:rsidP="00D1340D">
      <w:bookmarkStart w:id="5" w:name="Funktion_3"/>
      <w:r w:rsidRPr="004B17ED">
        <w:t>Kommandant</w:t>
      </w:r>
      <w:bookmarkEnd w:id="5"/>
    </w:p>
    <w:p w:rsidR="007B529F" w:rsidRPr="004B17ED" w:rsidRDefault="007B529F" w:rsidP="00D1340D"/>
    <w:p w:rsidR="007B529F" w:rsidRPr="004B17ED" w:rsidRDefault="007B529F" w:rsidP="00D1340D"/>
    <w:p w:rsidR="00CF08E0" w:rsidRPr="004B17ED" w:rsidRDefault="00CF08E0" w:rsidP="00D1340D">
      <w:bookmarkStart w:id="6" w:name="BeilagenAbschnitt"/>
      <w:r w:rsidRPr="004B17ED">
        <w:t>Beilagen</w:t>
      </w:r>
    </w:p>
    <w:p w:rsidR="00AC06C5" w:rsidRPr="00581540" w:rsidRDefault="00CF08E0" w:rsidP="00AC06C5">
      <w:r w:rsidRPr="00581540">
        <w:t xml:space="preserve">- </w:t>
      </w:r>
      <w:r w:rsidR="00AC06C5" w:rsidRPr="00581540">
        <w:t>Beilage 1: ROE/ROB (Pocket Card</w:t>
      </w:r>
      <w:r w:rsidR="00540C46" w:rsidRPr="00581540">
        <w:t xml:space="preserve"> A &amp; C</w:t>
      </w:r>
      <w:r w:rsidR="00AC06C5" w:rsidRPr="00581540">
        <w:t>)</w:t>
      </w:r>
    </w:p>
    <w:p w:rsidR="00CF08E0" w:rsidRPr="004B17ED" w:rsidRDefault="00AC06C5" w:rsidP="00D1340D">
      <w:r w:rsidRPr="004B17ED">
        <w:t>- Beilage 2: Raumaufteilung</w:t>
      </w:r>
    </w:p>
    <w:p w:rsidR="00240767" w:rsidRPr="004B17ED" w:rsidRDefault="00240767" w:rsidP="00D1340D">
      <w:r w:rsidRPr="004B17ED">
        <w:t>- Beilage 3: EP (folgt)</w:t>
      </w:r>
    </w:p>
    <w:bookmarkEnd w:id="6"/>
    <w:p w:rsidR="007B529F" w:rsidRPr="004B17ED" w:rsidRDefault="007B529F" w:rsidP="00D1340D">
      <w:pPr>
        <w:rPr>
          <w:lang w:eastAsia="de-DE"/>
        </w:rPr>
      </w:pPr>
    </w:p>
    <w:p w:rsidR="007B529F" w:rsidRPr="004B17ED" w:rsidRDefault="00CF08E0" w:rsidP="00D1340D">
      <w:pPr>
        <w:pStyle w:val="VBS-NormalFett"/>
      </w:pPr>
      <w:bookmarkStart w:id="7" w:name="GehtAnStatisch"/>
      <w:r w:rsidRPr="004B17ED">
        <w:t>Geht an</w:t>
      </w:r>
      <w:bookmarkEnd w:id="7"/>
    </w:p>
    <w:p w:rsidR="00CF08E0" w:rsidRPr="004B17ED" w:rsidRDefault="00CF08E0" w:rsidP="00D1340D">
      <w:pPr>
        <w:rPr>
          <w:lang w:eastAsia="de-DE"/>
        </w:rPr>
      </w:pPr>
      <w:bookmarkStart w:id="8" w:name="GehtAnAbschnitt"/>
      <w:r w:rsidRPr="004B17ED">
        <w:rPr>
          <w:lang w:eastAsia="de-DE"/>
        </w:rPr>
        <w:t>- höh Kader</w:t>
      </w:r>
    </w:p>
    <w:p w:rsidR="007B529F" w:rsidRPr="004B17ED" w:rsidRDefault="00CF08E0" w:rsidP="00D1340D">
      <w:pPr>
        <w:rPr>
          <w:lang w:eastAsia="de-DE"/>
        </w:rPr>
      </w:pPr>
      <w:r w:rsidRPr="004B17ED">
        <w:rPr>
          <w:lang w:eastAsia="de-DE"/>
        </w:rPr>
        <w:t>- Truppe</w:t>
      </w:r>
      <w:bookmarkEnd w:id="8"/>
      <w:r w:rsidR="008A5705" w:rsidRPr="004B17ED">
        <w:rPr>
          <w:lang w:eastAsia="de-DE"/>
        </w:rPr>
        <w:t xml:space="preserve"> (</w:t>
      </w:r>
      <w:r w:rsidR="00AC06C5" w:rsidRPr="004B17ED">
        <w:rPr>
          <w:lang w:eastAsia="de-DE"/>
        </w:rPr>
        <w:t>mündlich</w:t>
      </w:r>
      <w:r w:rsidR="008A5705" w:rsidRPr="004B17ED">
        <w:rPr>
          <w:lang w:eastAsia="de-DE"/>
        </w:rPr>
        <w:t>)</w:t>
      </w:r>
    </w:p>
    <w:p w:rsidR="007B529F" w:rsidRPr="004B17ED" w:rsidRDefault="007B529F" w:rsidP="00D1340D">
      <w:pPr>
        <w:rPr>
          <w:lang w:eastAsia="de-DE"/>
        </w:rPr>
      </w:pPr>
    </w:p>
    <w:p w:rsidR="00CF08E0" w:rsidRPr="004B17ED" w:rsidRDefault="00CF08E0" w:rsidP="00D1340D">
      <w:pPr>
        <w:rPr>
          <w:lang w:eastAsia="de-DE"/>
        </w:rPr>
      </w:pPr>
      <w:bookmarkStart w:id="9" w:name="zKan"/>
      <w:r w:rsidRPr="004B17ED">
        <w:rPr>
          <w:lang w:eastAsia="de-DE"/>
        </w:rPr>
        <w:t>z K an</w:t>
      </w:r>
    </w:p>
    <w:p w:rsidR="005F7275" w:rsidRPr="004B17ED" w:rsidRDefault="00CF08E0" w:rsidP="00D1340D">
      <w:pPr>
        <w:rPr>
          <w:lang w:eastAsia="de-DE"/>
        </w:rPr>
      </w:pPr>
      <w:r w:rsidRPr="004B17ED">
        <w:rPr>
          <w:lang w:eastAsia="de-DE"/>
        </w:rPr>
        <w:t>- Kdt Inf Bat 56</w:t>
      </w:r>
      <w:bookmarkEnd w:id="9"/>
    </w:p>
    <w:sectPr w:rsidR="005F7275" w:rsidRPr="004B17ED" w:rsidSect="00AF1F26">
      <w:headerReference w:type="default" r:id="rId9"/>
      <w:footerReference w:type="default" r:id="rId10"/>
      <w:headerReference w:type="first" r:id="rId11"/>
      <w:footerReference w:type="first" r:id="rId12"/>
      <w:pgSz w:w="11906" w:h="16838" w:code="9"/>
      <w:pgMar w:top="1418" w:right="1134" w:bottom="1077" w:left="1673" w:header="68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6754" w:rsidRPr="00685B9E" w:rsidRDefault="00706754" w:rsidP="00A33E39">
      <w:r>
        <w:separator/>
      </w:r>
    </w:p>
  </w:endnote>
  <w:endnote w:type="continuationSeparator" w:id="0">
    <w:p w:rsidR="00706754" w:rsidRPr="00685B9E" w:rsidRDefault="00706754"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706754" w:rsidTr="00263D29">
      <w:trPr>
        <w:cantSplit/>
        <w:trHeight w:hRule="exact" w:val="227"/>
      </w:trPr>
      <w:tc>
        <w:tcPr>
          <w:tcW w:w="9497" w:type="dxa"/>
          <w:tcBorders>
            <w:top w:val="single" w:sz="4" w:space="0" w:color="auto"/>
          </w:tcBorders>
          <w:noWrap/>
          <w:vAlign w:val="bottom"/>
        </w:tcPr>
        <w:p w:rsidR="00706754" w:rsidRPr="006158CD" w:rsidRDefault="00706754" w:rsidP="00540C46">
          <w:pPr>
            <w:pStyle w:val="VBS-Dokumenteninformation"/>
            <w:rPr>
              <w:szCs w:val="18"/>
            </w:rPr>
          </w:pPr>
          <w:bookmarkStart w:id="12" w:name="AbsenderBezeichnung_2"/>
          <w:r w:rsidRPr="006158CD">
            <w:rPr>
              <w:szCs w:val="18"/>
            </w:rPr>
            <w:t>Kdt Inf Kp 56/</w:t>
          </w:r>
          <w:bookmarkEnd w:id="12"/>
          <w:r w:rsidR="0089476A">
            <w:rPr>
              <w:szCs w:val="18"/>
            </w:rPr>
            <w:t>2</w:t>
          </w:r>
          <w:r w:rsidR="00240767">
            <w:rPr>
              <w:szCs w:val="18"/>
            </w:rPr>
            <w:t>, "</w:t>
          </w:r>
          <w:r w:rsidR="00540C46">
            <w:rPr>
              <w:szCs w:val="18"/>
            </w:rPr>
            <w:t>CONEX 20</w:t>
          </w:r>
          <w:r w:rsidRPr="006158CD">
            <w:rPr>
              <w:szCs w:val="18"/>
            </w:rPr>
            <w:t xml:space="preserve">", Einsatzbefehl </w:t>
          </w:r>
          <w:r w:rsidR="00240767">
            <w:rPr>
              <w:szCs w:val="18"/>
            </w:rPr>
            <w:t>für die U "</w:t>
          </w:r>
          <w:r w:rsidR="00540C46">
            <w:rPr>
              <w:szCs w:val="18"/>
            </w:rPr>
            <w:t>CONEX 20</w:t>
          </w:r>
          <w:r w:rsidR="00C02BB7">
            <w:rPr>
              <w:szCs w:val="18"/>
            </w:rPr>
            <w:t>"</w:t>
          </w:r>
        </w:p>
      </w:tc>
      <w:tc>
        <w:tcPr>
          <w:tcW w:w="397" w:type="dxa"/>
          <w:tcBorders>
            <w:top w:val="single" w:sz="4" w:space="0" w:color="auto"/>
          </w:tcBorders>
          <w:noWrap/>
          <w:vAlign w:val="center"/>
        </w:tcPr>
        <w:p w:rsidR="00706754" w:rsidRPr="00EA2BF1" w:rsidRDefault="00706754" w:rsidP="00EA2BF1">
          <w:pPr>
            <w:suppressAutoHyphens/>
            <w:rPr>
              <w:noProof/>
            </w:rPr>
          </w:pPr>
          <w:r w:rsidRPr="00EA2BF1">
            <w:rPr>
              <w:noProof/>
              <w:sz w:val="14"/>
            </w:rPr>
            <w:fldChar w:fldCharType="begin"/>
          </w:r>
          <w:r w:rsidRPr="00EA2BF1">
            <w:rPr>
              <w:noProof/>
              <w:sz w:val="14"/>
            </w:rPr>
            <w:instrText xml:space="preserve"> PAGE </w:instrText>
          </w:r>
          <w:r w:rsidRPr="00EA2BF1">
            <w:rPr>
              <w:noProof/>
              <w:sz w:val="14"/>
            </w:rPr>
            <w:fldChar w:fldCharType="separate"/>
          </w:r>
          <w:r w:rsidR="00581540">
            <w:rPr>
              <w:noProof/>
              <w:sz w:val="14"/>
            </w:rPr>
            <w:t>2</w:t>
          </w:r>
          <w:r w:rsidRPr="00EA2BF1">
            <w:rPr>
              <w:noProof/>
              <w:sz w:val="14"/>
            </w:rPr>
            <w:fldChar w:fldCharType="end"/>
          </w:r>
          <w:r w:rsidRPr="00EA2BF1">
            <w:rPr>
              <w:noProof/>
              <w:sz w:val="14"/>
            </w:rPr>
            <w:t>/</w:t>
          </w:r>
          <w:r w:rsidRPr="00EA2BF1">
            <w:rPr>
              <w:noProof/>
              <w:sz w:val="14"/>
            </w:rPr>
            <w:fldChar w:fldCharType="begin"/>
          </w:r>
          <w:r w:rsidRPr="00EA2BF1">
            <w:rPr>
              <w:noProof/>
              <w:sz w:val="14"/>
            </w:rPr>
            <w:instrText xml:space="preserve"> NUMPAGES  </w:instrText>
          </w:r>
          <w:r w:rsidRPr="00EA2BF1">
            <w:rPr>
              <w:noProof/>
              <w:sz w:val="14"/>
            </w:rPr>
            <w:fldChar w:fldCharType="separate"/>
          </w:r>
          <w:r w:rsidR="00581540">
            <w:rPr>
              <w:noProof/>
              <w:sz w:val="14"/>
            </w:rPr>
            <w:t>7</w:t>
          </w:r>
          <w:r w:rsidRPr="00EA2BF1">
            <w:rPr>
              <w:noProof/>
              <w:sz w:val="14"/>
            </w:rPr>
            <w:fldChar w:fldCharType="end"/>
          </w:r>
        </w:p>
      </w:tc>
    </w:tr>
    <w:tr w:rsidR="00706754" w:rsidTr="00A804A8">
      <w:trPr>
        <w:cantSplit/>
        <w:trHeight w:hRule="exact" w:val="510"/>
      </w:trPr>
      <w:tc>
        <w:tcPr>
          <w:tcW w:w="9497" w:type="dxa"/>
          <w:noWrap/>
          <w:vAlign w:val="bottom"/>
        </w:tcPr>
        <w:p w:rsidR="00706754" w:rsidRPr="005154C2" w:rsidRDefault="00706754" w:rsidP="005F7275">
          <w:pPr>
            <w:pStyle w:val="VBS-Dateiname"/>
            <w:rPr>
              <w:szCs w:val="12"/>
            </w:rPr>
          </w:pPr>
          <w:r>
            <w:rPr>
              <w:szCs w:val="12"/>
            </w:rPr>
            <w:fldChar w:fldCharType="begin"/>
          </w:r>
          <w:r>
            <w:rPr>
              <w:szCs w:val="12"/>
            </w:rPr>
            <w:instrText xml:space="preserve"> FILENAME   \* MERGEFORMAT </w:instrText>
          </w:r>
          <w:r>
            <w:rPr>
              <w:szCs w:val="12"/>
            </w:rPr>
            <w:fldChar w:fldCharType="separate"/>
          </w:r>
          <w:r>
            <w:rPr>
              <w:szCs w:val="12"/>
            </w:rPr>
            <w:t>Vorlage</w:t>
          </w:r>
          <w:r w:rsidRPr="00B52F54">
            <w:t xml:space="preserve"> Befehl.docx</w:t>
          </w:r>
          <w:r>
            <w:fldChar w:fldCharType="end"/>
          </w:r>
        </w:p>
      </w:tc>
      <w:tc>
        <w:tcPr>
          <w:tcW w:w="397" w:type="dxa"/>
          <w:noWrap/>
          <w:vAlign w:val="bottom"/>
        </w:tcPr>
        <w:p w:rsidR="00706754" w:rsidRDefault="00706754" w:rsidP="0044166F"/>
      </w:tc>
    </w:tr>
  </w:tbl>
  <w:p w:rsidR="00706754" w:rsidRDefault="00706754" w:rsidP="0036443F"/>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706754" w:rsidTr="00263D29">
      <w:trPr>
        <w:cantSplit/>
        <w:trHeight w:hRule="exact" w:val="227"/>
      </w:trPr>
      <w:tc>
        <w:tcPr>
          <w:tcW w:w="9497" w:type="dxa"/>
          <w:tcBorders>
            <w:top w:val="single" w:sz="4" w:space="0" w:color="auto"/>
          </w:tcBorders>
          <w:noWrap/>
          <w:vAlign w:val="bottom"/>
        </w:tcPr>
        <w:p w:rsidR="00706754" w:rsidRPr="00CC49B8" w:rsidRDefault="00706754" w:rsidP="0044166F">
          <w:pPr>
            <w:pStyle w:val="VBS-Dokumenteninformation"/>
          </w:pPr>
        </w:p>
      </w:tc>
      <w:tc>
        <w:tcPr>
          <w:tcW w:w="397" w:type="dxa"/>
          <w:tcBorders>
            <w:top w:val="single" w:sz="4" w:space="0" w:color="auto"/>
          </w:tcBorders>
          <w:noWrap/>
          <w:vAlign w:val="center"/>
        </w:tcPr>
        <w:p w:rsidR="00706754" w:rsidRPr="00EA2BF1" w:rsidRDefault="00706754" w:rsidP="00EA2BF1">
          <w:pPr>
            <w:suppressAutoHyphens/>
            <w:rPr>
              <w:noProof/>
            </w:rPr>
          </w:pPr>
          <w:r w:rsidRPr="00EA2BF1">
            <w:rPr>
              <w:noProof/>
              <w:sz w:val="14"/>
            </w:rPr>
            <w:fldChar w:fldCharType="begin"/>
          </w:r>
          <w:r w:rsidRPr="00EA2BF1">
            <w:rPr>
              <w:noProof/>
              <w:sz w:val="14"/>
            </w:rPr>
            <w:instrText xml:space="preserve"> PAGE </w:instrText>
          </w:r>
          <w:r w:rsidRPr="00EA2BF1">
            <w:rPr>
              <w:noProof/>
              <w:sz w:val="14"/>
            </w:rPr>
            <w:fldChar w:fldCharType="separate"/>
          </w:r>
          <w:r w:rsidR="00581540">
            <w:rPr>
              <w:noProof/>
              <w:sz w:val="14"/>
            </w:rPr>
            <w:t>1</w:t>
          </w:r>
          <w:r w:rsidRPr="00EA2BF1">
            <w:rPr>
              <w:noProof/>
              <w:sz w:val="14"/>
            </w:rPr>
            <w:fldChar w:fldCharType="end"/>
          </w:r>
          <w:r w:rsidRPr="00EA2BF1">
            <w:rPr>
              <w:noProof/>
              <w:sz w:val="14"/>
            </w:rPr>
            <w:t>/</w:t>
          </w:r>
          <w:r w:rsidRPr="00EA2BF1">
            <w:rPr>
              <w:noProof/>
              <w:sz w:val="14"/>
            </w:rPr>
            <w:fldChar w:fldCharType="begin"/>
          </w:r>
          <w:r w:rsidRPr="00EA2BF1">
            <w:rPr>
              <w:noProof/>
              <w:sz w:val="14"/>
            </w:rPr>
            <w:instrText xml:space="preserve"> NUMPAGES  </w:instrText>
          </w:r>
          <w:r w:rsidRPr="00EA2BF1">
            <w:rPr>
              <w:noProof/>
              <w:sz w:val="14"/>
            </w:rPr>
            <w:fldChar w:fldCharType="separate"/>
          </w:r>
          <w:r w:rsidR="00581540">
            <w:rPr>
              <w:noProof/>
              <w:sz w:val="14"/>
            </w:rPr>
            <w:t>7</w:t>
          </w:r>
          <w:r w:rsidRPr="00EA2BF1">
            <w:rPr>
              <w:noProof/>
              <w:sz w:val="14"/>
            </w:rPr>
            <w:fldChar w:fldCharType="end"/>
          </w:r>
        </w:p>
      </w:tc>
    </w:tr>
    <w:tr w:rsidR="00706754" w:rsidTr="00A804A8">
      <w:trPr>
        <w:cantSplit/>
        <w:trHeight w:hRule="exact" w:val="510"/>
      </w:trPr>
      <w:tc>
        <w:tcPr>
          <w:tcW w:w="9497" w:type="dxa"/>
          <w:noWrap/>
          <w:vAlign w:val="bottom"/>
        </w:tcPr>
        <w:p w:rsidR="00706754" w:rsidRPr="005F7275" w:rsidRDefault="00706754" w:rsidP="005F7275">
          <w:pPr>
            <w:pStyle w:val="VBS-Dateiname"/>
            <w:rPr>
              <w:szCs w:val="12"/>
            </w:rPr>
          </w:pPr>
          <w:r>
            <w:rPr>
              <w:szCs w:val="12"/>
            </w:rPr>
            <w:fldChar w:fldCharType="begin"/>
          </w:r>
          <w:r>
            <w:rPr>
              <w:szCs w:val="12"/>
            </w:rPr>
            <w:instrText xml:space="preserve"> FILENAME   \* MERGEFORMAT </w:instrText>
          </w:r>
          <w:r>
            <w:rPr>
              <w:szCs w:val="12"/>
            </w:rPr>
            <w:fldChar w:fldCharType="separate"/>
          </w:r>
          <w:r>
            <w:rPr>
              <w:szCs w:val="12"/>
            </w:rPr>
            <w:t>Ei</w:t>
          </w:r>
          <w:r w:rsidRPr="004711F0">
            <w:t xml:space="preserve"> Bf allg</w:t>
          </w:r>
          <w:r>
            <w:rPr>
              <w:szCs w:val="12"/>
            </w:rPr>
            <w:t>.docx</w:t>
          </w:r>
          <w:r>
            <w:fldChar w:fldCharType="end"/>
          </w:r>
        </w:p>
      </w:tc>
      <w:tc>
        <w:tcPr>
          <w:tcW w:w="397" w:type="dxa"/>
          <w:noWrap/>
          <w:vAlign w:val="bottom"/>
        </w:tcPr>
        <w:p w:rsidR="00706754" w:rsidRDefault="00706754" w:rsidP="0044166F"/>
      </w:tc>
    </w:tr>
  </w:tbl>
  <w:p w:rsidR="00706754" w:rsidRDefault="0070675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6754" w:rsidRPr="00685B9E" w:rsidRDefault="00706754" w:rsidP="00A33E39">
      <w:r>
        <w:separator/>
      </w:r>
    </w:p>
  </w:footnote>
  <w:footnote w:type="continuationSeparator" w:id="0">
    <w:p w:rsidR="00706754" w:rsidRPr="00685B9E" w:rsidRDefault="00706754"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enraster"/>
      <w:tblpPr w:vertAnchor="text" w:tblpY="1"/>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29"/>
    </w:tblGrid>
    <w:tr w:rsidR="00706754" w:rsidRPr="00B016EC" w:rsidTr="00A804A8">
      <w:tc>
        <w:tcPr>
          <w:tcW w:w="9129" w:type="dxa"/>
          <w:noWrap/>
        </w:tcPr>
        <w:p w:rsidR="00706754" w:rsidRPr="00D1340D" w:rsidRDefault="00706754" w:rsidP="00D1340D">
          <w:pPr>
            <w:pStyle w:val="VBS-Klassifizierung"/>
          </w:pPr>
          <w:bookmarkStart w:id="10" w:name="Klassifizierung_2"/>
          <w:bookmarkEnd w:id="10"/>
        </w:p>
        <w:p w:rsidR="00706754" w:rsidRPr="00D1340D" w:rsidRDefault="00706754" w:rsidP="00D1340D">
          <w:pPr>
            <w:pStyle w:val="VBS-Klassifizierung"/>
          </w:pPr>
          <w:bookmarkStart w:id="11" w:name="KlassifizierungBeilagen_2"/>
          <w:bookmarkEnd w:id="11"/>
        </w:p>
        <w:p w:rsidR="00706754" w:rsidRPr="00B016EC" w:rsidRDefault="00706754" w:rsidP="0044166F">
          <w:pPr>
            <w:pStyle w:val="VBS-Klassifizierung"/>
          </w:pPr>
        </w:p>
      </w:tc>
    </w:tr>
  </w:tbl>
  <w:p w:rsidR="00706754" w:rsidRPr="00CF058D" w:rsidRDefault="00706754" w:rsidP="00B016EC">
    <w:pPr>
      <w:pStyle w:val="VBS-Klassifizierung"/>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8902" w:type="dxa"/>
      <w:tblLayout w:type="fixed"/>
      <w:tblCellMar>
        <w:left w:w="0" w:type="dxa"/>
        <w:right w:w="0" w:type="dxa"/>
      </w:tblCellMar>
      <w:tblLook w:val="04A0" w:firstRow="1" w:lastRow="0" w:firstColumn="1" w:lastColumn="0" w:noHBand="0" w:noVBand="1"/>
    </w:tblPr>
    <w:tblGrid>
      <w:gridCol w:w="4536"/>
      <w:gridCol w:w="4366"/>
    </w:tblGrid>
    <w:tr w:rsidR="00706754" w:rsidRPr="00031411" w:rsidTr="00B52F54">
      <w:trPr>
        <w:trHeight w:hRule="exact" w:val="1985"/>
      </w:trPr>
      <w:tc>
        <w:tcPr>
          <w:tcW w:w="4536" w:type="dxa"/>
          <w:noWrap/>
        </w:tcPr>
        <w:p w:rsidR="00706754" w:rsidRDefault="00706754" w:rsidP="00706754"/>
      </w:tc>
      <w:tc>
        <w:tcPr>
          <w:tcW w:w="4366" w:type="dxa"/>
          <w:noWrap/>
        </w:tcPr>
        <w:p w:rsidR="00706754" w:rsidRPr="00691E23" w:rsidRDefault="00706754" w:rsidP="00D006CA">
          <w:pPr>
            <w:pStyle w:val="KopfDept"/>
            <w:spacing w:after="0" w:line="240" w:lineRule="auto"/>
          </w:pPr>
          <w:r>
            <w:rPr>
              <w:lang w:eastAsia="de-CH"/>
            </w:rPr>
            <w:drawing>
              <wp:anchor distT="0" distB="0" distL="114300" distR="114300" simplePos="0" relativeHeight="251653632" behindDoc="0" locked="0" layoutInCell="1" allowOverlap="1" wp14:anchorId="1CEA1A4D" wp14:editId="5BFFB79D">
                <wp:simplePos x="0" y="0"/>
                <wp:positionH relativeFrom="column">
                  <wp:posOffset>6445885</wp:posOffset>
                </wp:positionH>
                <wp:positionV relativeFrom="paragraph">
                  <wp:posOffset>440690</wp:posOffset>
                </wp:positionV>
                <wp:extent cx="485775" cy="668020"/>
                <wp:effectExtent l="0" t="0" r="9525"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775" cy="6680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06754" w:rsidRPr="00691E23" w:rsidRDefault="00706754" w:rsidP="00031411">
          <w:pPr>
            <w:pStyle w:val="KopfDept"/>
            <w:spacing w:after="0" w:line="240" w:lineRule="auto"/>
          </w:pPr>
        </w:p>
      </w:tc>
    </w:tr>
    <w:tr w:rsidR="00706754" w:rsidRPr="00031411" w:rsidTr="00B52F54">
      <w:tc>
        <w:tcPr>
          <w:tcW w:w="4536" w:type="dxa"/>
          <w:noWrap/>
        </w:tcPr>
        <w:p w:rsidR="00706754" w:rsidRPr="00691E23" w:rsidRDefault="00706754" w:rsidP="00706754"/>
      </w:tc>
      <w:tc>
        <w:tcPr>
          <w:tcW w:w="4366" w:type="dxa"/>
          <w:noWrap/>
          <w:vAlign w:val="center"/>
        </w:tcPr>
        <w:p w:rsidR="00706754" w:rsidRDefault="00BC7630" w:rsidP="00706754">
          <w:pPr>
            <w:pStyle w:val="VBS-Klassifizierung"/>
          </w:pPr>
          <w:r>
            <w:t>KLASSIFIZIERUNG</w:t>
          </w:r>
        </w:p>
        <w:p w:rsidR="00C40A3A" w:rsidRPr="00691E23" w:rsidRDefault="00C40A3A" w:rsidP="00706754">
          <w:pPr>
            <w:pStyle w:val="VBS-Klassifizierung"/>
          </w:pPr>
          <w:r>
            <w:t>Beilage(n) KLASSIFIZIERUNG</w:t>
          </w:r>
        </w:p>
      </w:tc>
    </w:tr>
  </w:tbl>
  <w:p w:rsidR="00706754" w:rsidRPr="00691E23" w:rsidRDefault="00706754" w:rsidP="007466E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07A4"/>
    <w:multiLevelType w:val="hybridMultilevel"/>
    <w:tmpl w:val="5636B49C"/>
    <w:lvl w:ilvl="0" w:tplc="73645042">
      <w:start w:val="1"/>
      <w:numFmt w:val="bullet"/>
      <w:lvlText w:val="-"/>
      <w:lvlJc w:val="left"/>
      <w:pPr>
        <w:ind w:left="720" w:hanging="360"/>
      </w:pPr>
      <w:rPr>
        <w:rFonts w:ascii="Arial" w:eastAsia="Times New Roman" w:hAnsi="Arial" w:hint="default"/>
      </w:rPr>
    </w:lvl>
    <w:lvl w:ilvl="1" w:tplc="08070003">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2CD21F0"/>
    <w:multiLevelType w:val="hybridMultilevel"/>
    <w:tmpl w:val="3C9EC350"/>
    <w:lvl w:ilvl="0" w:tplc="4CAE1E44">
      <w:start w:val="1"/>
      <w:numFmt w:val="bullet"/>
      <w:lvlText w:val="•"/>
      <w:lvlJc w:val="left"/>
      <w:pPr>
        <w:tabs>
          <w:tab w:val="num" w:pos="720"/>
        </w:tabs>
        <w:ind w:left="720" w:hanging="360"/>
      </w:pPr>
      <w:rPr>
        <w:rFonts w:ascii="Times New Roman" w:hAnsi="Times New Roman" w:hint="default"/>
      </w:rPr>
    </w:lvl>
    <w:lvl w:ilvl="1" w:tplc="797E3B08" w:tentative="1">
      <w:start w:val="1"/>
      <w:numFmt w:val="bullet"/>
      <w:lvlText w:val="•"/>
      <w:lvlJc w:val="left"/>
      <w:pPr>
        <w:tabs>
          <w:tab w:val="num" w:pos="1440"/>
        </w:tabs>
        <w:ind w:left="1440" w:hanging="360"/>
      </w:pPr>
      <w:rPr>
        <w:rFonts w:ascii="Times New Roman" w:hAnsi="Times New Roman" w:hint="default"/>
      </w:rPr>
    </w:lvl>
    <w:lvl w:ilvl="2" w:tplc="2534BA8E" w:tentative="1">
      <w:start w:val="1"/>
      <w:numFmt w:val="bullet"/>
      <w:lvlText w:val="•"/>
      <w:lvlJc w:val="left"/>
      <w:pPr>
        <w:tabs>
          <w:tab w:val="num" w:pos="2160"/>
        </w:tabs>
        <w:ind w:left="2160" w:hanging="360"/>
      </w:pPr>
      <w:rPr>
        <w:rFonts w:ascii="Times New Roman" w:hAnsi="Times New Roman" w:hint="default"/>
      </w:rPr>
    </w:lvl>
    <w:lvl w:ilvl="3" w:tplc="7316AF4C" w:tentative="1">
      <w:start w:val="1"/>
      <w:numFmt w:val="bullet"/>
      <w:lvlText w:val="•"/>
      <w:lvlJc w:val="left"/>
      <w:pPr>
        <w:tabs>
          <w:tab w:val="num" w:pos="2880"/>
        </w:tabs>
        <w:ind w:left="2880" w:hanging="360"/>
      </w:pPr>
      <w:rPr>
        <w:rFonts w:ascii="Times New Roman" w:hAnsi="Times New Roman" w:hint="default"/>
      </w:rPr>
    </w:lvl>
    <w:lvl w:ilvl="4" w:tplc="811EDE32" w:tentative="1">
      <w:start w:val="1"/>
      <w:numFmt w:val="bullet"/>
      <w:lvlText w:val="•"/>
      <w:lvlJc w:val="left"/>
      <w:pPr>
        <w:tabs>
          <w:tab w:val="num" w:pos="3600"/>
        </w:tabs>
        <w:ind w:left="3600" w:hanging="360"/>
      </w:pPr>
      <w:rPr>
        <w:rFonts w:ascii="Times New Roman" w:hAnsi="Times New Roman" w:hint="default"/>
      </w:rPr>
    </w:lvl>
    <w:lvl w:ilvl="5" w:tplc="D69009A2" w:tentative="1">
      <w:start w:val="1"/>
      <w:numFmt w:val="bullet"/>
      <w:lvlText w:val="•"/>
      <w:lvlJc w:val="left"/>
      <w:pPr>
        <w:tabs>
          <w:tab w:val="num" w:pos="4320"/>
        </w:tabs>
        <w:ind w:left="4320" w:hanging="360"/>
      </w:pPr>
      <w:rPr>
        <w:rFonts w:ascii="Times New Roman" w:hAnsi="Times New Roman" w:hint="default"/>
      </w:rPr>
    </w:lvl>
    <w:lvl w:ilvl="6" w:tplc="D4D45D2A" w:tentative="1">
      <w:start w:val="1"/>
      <w:numFmt w:val="bullet"/>
      <w:lvlText w:val="•"/>
      <w:lvlJc w:val="left"/>
      <w:pPr>
        <w:tabs>
          <w:tab w:val="num" w:pos="5040"/>
        </w:tabs>
        <w:ind w:left="5040" w:hanging="360"/>
      </w:pPr>
      <w:rPr>
        <w:rFonts w:ascii="Times New Roman" w:hAnsi="Times New Roman" w:hint="default"/>
      </w:rPr>
    </w:lvl>
    <w:lvl w:ilvl="7" w:tplc="967E0874" w:tentative="1">
      <w:start w:val="1"/>
      <w:numFmt w:val="bullet"/>
      <w:lvlText w:val="•"/>
      <w:lvlJc w:val="left"/>
      <w:pPr>
        <w:tabs>
          <w:tab w:val="num" w:pos="5760"/>
        </w:tabs>
        <w:ind w:left="5760" w:hanging="360"/>
      </w:pPr>
      <w:rPr>
        <w:rFonts w:ascii="Times New Roman" w:hAnsi="Times New Roman" w:hint="default"/>
      </w:rPr>
    </w:lvl>
    <w:lvl w:ilvl="8" w:tplc="A39AE08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9E0080F"/>
    <w:multiLevelType w:val="hybridMultilevel"/>
    <w:tmpl w:val="47ECB094"/>
    <w:lvl w:ilvl="0" w:tplc="BC28BE36">
      <w:start w:val="1"/>
      <w:numFmt w:val="bullet"/>
      <w:pStyle w:val="VBS-EingercktBullet2"/>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3" w15:restartNumberingAfterBreak="0">
    <w:nsid w:val="0A9E0FCC"/>
    <w:multiLevelType w:val="hybridMultilevel"/>
    <w:tmpl w:val="8078E5BE"/>
    <w:lvl w:ilvl="0" w:tplc="6032C634">
      <w:start w:val="1"/>
      <w:numFmt w:val="bullet"/>
      <w:lvlText w:val="•"/>
      <w:lvlJc w:val="left"/>
      <w:pPr>
        <w:tabs>
          <w:tab w:val="num" w:pos="720"/>
        </w:tabs>
        <w:ind w:left="720" w:hanging="360"/>
      </w:pPr>
      <w:rPr>
        <w:rFonts w:ascii="Times New Roman" w:hAnsi="Times New Roman" w:hint="default"/>
      </w:rPr>
    </w:lvl>
    <w:lvl w:ilvl="1" w:tplc="586211DE" w:tentative="1">
      <w:start w:val="1"/>
      <w:numFmt w:val="bullet"/>
      <w:lvlText w:val="•"/>
      <w:lvlJc w:val="left"/>
      <w:pPr>
        <w:tabs>
          <w:tab w:val="num" w:pos="1440"/>
        </w:tabs>
        <w:ind w:left="1440" w:hanging="360"/>
      </w:pPr>
      <w:rPr>
        <w:rFonts w:ascii="Times New Roman" w:hAnsi="Times New Roman" w:hint="default"/>
      </w:rPr>
    </w:lvl>
    <w:lvl w:ilvl="2" w:tplc="C57A6D46" w:tentative="1">
      <w:start w:val="1"/>
      <w:numFmt w:val="bullet"/>
      <w:lvlText w:val="•"/>
      <w:lvlJc w:val="left"/>
      <w:pPr>
        <w:tabs>
          <w:tab w:val="num" w:pos="2160"/>
        </w:tabs>
        <w:ind w:left="2160" w:hanging="360"/>
      </w:pPr>
      <w:rPr>
        <w:rFonts w:ascii="Times New Roman" w:hAnsi="Times New Roman" w:hint="default"/>
      </w:rPr>
    </w:lvl>
    <w:lvl w:ilvl="3" w:tplc="70282BF4" w:tentative="1">
      <w:start w:val="1"/>
      <w:numFmt w:val="bullet"/>
      <w:lvlText w:val="•"/>
      <w:lvlJc w:val="left"/>
      <w:pPr>
        <w:tabs>
          <w:tab w:val="num" w:pos="2880"/>
        </w:tabs>
        <w:ind w:left="2880" w:hanging="360"/>
      </w:pPr>
      <w:rPr>
        <w:rFonts w:ascii="Times New Roman" w:hAnsi="Times New Roman" w:hint="default"/>
      </w:rPr>
    </w:lvl>
    <w:lvl w:ilvl="4" w:tplc="935E113E" w:tentative="1">
      <w:start w:val="1"/>
      <w:numFmt w:val="bullet"/>
      <w:lvlText w:val="•"/>
      <w:lvlJc w:val="left"/>
      <w:pPr>
        <w:tabs>
          <w:tab w:val="num" w:pos="3600"/>
        </w:tabs>
        <w:ind w:left="3600" w:hanging="360"/>
      </w:pPr>
      <w:rPr>
        <w:rFonts w:ascii="Times New Roman" w:hAnsi="Times New Roman" w:hint="default"/>
      </w:rPr>
    </w:lvl>
    <w:lvl w:ilvl="5" w:tplc="D8A49D64" w:tentative="1">
      <w:start w:val="1"/>
      <w:numFmt w:val="bullet"/>
      <w:lvlText w:val="•"/>
      <w:lvlJc w:val="left"/>
      <w:pPr>
        <w:tabs>
          <w:tab w:val="num" w:pos="4320"/>
        </w:tabs>
        <w:ind w:left="4320" w:hanging="360"/>
      </w:pPr>
      <w:rPr>
        <w:rFonts w:ascii="Times New Roman" w:hAnsi="Times New Roman" w:hint="default"/>
      </w:rPr>
    </w:lvl>
    <w:lvl w:ilvl="6" w:tplc="7C36C8B4" w:tentative="1">
      <w:start w:val="1"/>
      <w:numFmt w:val="bullet"/>
      <w:lvlText w:val="•"/>
      <w:lvlJc w:val="left"/>
      <w:pPr>
        <w:tabs>
          <w:tab w:val="num" w:pos="5040"/>
        </w:tabs>
        <w:ind w:left="5040" w:hanging="360"/>
      </w:pPr>
      <w:rPr>
        <w:rFonts w:ascii="Times New Roman" w:hAnsi="Times New Roman" w:hint="default"/>
      </w:rPr>
    </w:lvl>
    <w:lvl w:ilvl="7" w:tplc="43E4E2E0" w:tentative="1">
      <w:start w:val="1"/>
      <w:numFmt w:val="bullet"/>
      <w:lvlText w:val="•"/>
      <w:lvlJc w:val="left"/>
      <w:pPr>
        <w:tabs>
          <w:tab w:val="num" w:pos="5760"/>
        </w:tabs>
        <w:ind w:left="5760" w:hanging="360"/>
      </w:pPr>
      <w:rPr>
        <w:rFonts w:ascii="Times New Roman" w:hAnsi="Times New Roman" w:hint="default"/>
      </w:rPr>
    </w:lvl>
    <w:lvl w:ilvl="8" w:tplc="519C4A4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AE810E4"/>
    <w:multiLevelType w:val="hybridMultilevel"/>
    <w:tmpl w:val="577CB214"/>
    <w:lvl w:ilvl="0" w:tplc="08070001">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5" w15:restartNumberingAfterBreak="0">
    <w:nsid w:val="0B85249C"/>
    <w:multiLevelType w:val="hybridMultilevel"/>
    <w:tmpl w:val="1CFA13A4"/>
    <w:lvl w:ilvl="0" w:tplc="1660D9E8">
      <w:start w:val="1"/>
      <w:numFmt w:val="decimal"/>
      <w:lvlText w:val="%1."/>
      <w:lvlJc w:val="left"/>
      <w:pPr>
        <w:ind w:left="1352" w:hanging="360"/>
      </w:pPr>
      <w:rPr>
        <w:rFonts w:hint="default"/>
      </w:rPr>
    </w:lvl>
    <w:lvl w:ilvl="1" w:tplc="08070019" w:tentative="1">
      <w:start w:val="1"/>
      <w:numFmt w:val="lowerLetter"/>
      <w:lvlText w:val="%2."/>
      <w:lvlJc w:val="left"/>
      <w:pPr>
        <w:ind w:left="2072" w:hanging="360"/>
      </w:pPr>
    </w:lvl>
    <w:lvl w:ilvl="2" w:tplc="0807001B" w:tentative="1">
      <w:start w:val="1"/>
      <w:numFmt w:val="lowerRoman"/>
      <w:lvlText w:val="%3."/>
      <w:lvlJc w:val="right"/>
      <w:pPr>
        <w:ind w:left="2792" w:hanging="180"/>
      </w:pPr>
    </w:lvl>
    <w:lvl w:ilvl="3" w:tplc="0807000F" w:tentative="1">
      <w:start w:val="1"/>
      <w:numFmt w:val="decimal"/>
      <w:lvlText w:val="%4."/>
      <w:lvlJc w:val="left"/>
      <w:pPr>
        <w:ind w:left="3512" w:hanging="360"/>
      </w:pPr>
    </w:lvl>
    <w:lvl w:ilvl="4" w:tplc="08070019" w:tentative="1">
      <w:start w:val="1"/>
      <w:numFmt w:val="lowerLetter"/>
      <w:lvlText w:val="%5."/>
      <w:lvlJc w:val="left"/>
      <w:pPr>
        <w:ind w:left="4232" w:hanging="360"/>
      </w:pPr>
    </w:lvl>
    <w:lvl w:ilvl="5" w:tplc="0807001B" w:tentative="1">
      <w:start w:val="1"/>
      <w:numFmt w:val="lowerRoman"/>
      <w:lvlText w:val="%6."/>
      <w:lvlJc w:val="right"/>
      <w:pPr>
        <w:ind w:left="4952" w:hanging="180"/>
      </w:pPr>
    </w:lvl>
    <w:lvl w:ilvl="6" w:tplc="0807000F" w:tentative="1">
      <w:start w:val="1"/>
      <w:numFmt w:val="decimal"/>
      <w:lvlText w:val="%7."/>
      <w:lvlJc w:val="left"/>
      <w:pPr>
        <w:ind w:left="5672" w:hanging="360"/>
      </w:pPr>
    </w:lvl>
    <w:lvl w:ilvl="7" w:tplc="08070019" w:tentative="1">
      <w:start w:val="1"/>
      <w:numFmt w:val="lowerLetter"/>
      <w:lvlText w:val="%8."/>
      <w:lvlJc w:val="left"/>
      <w:pPr>
        <w:ind w:left="6392" w:hanging="360"/>
      </w:pPr>
    </w:lvl>
    <w:lvl w:ilvl="8" w:tplc="0807001B" w:tentative="1">
      <w:start w:val="1"/>
      <w:numFmt w:val="lowerRoman"/>
      <w:lvlText w:val="%9."/>
      <w:lvlJc w:val="right"/>
      <w:pPr>
        <w:ind w:left="7112" w:hanging="180"/>
      </w:pPr>
    </w:lvl>
  </w:abstractNum>
  <w:abstractNum w:abstractNumId="6" w15:restartNumberingAfterBreak="0">
    <w:nsid w:val="15AB75DA"/>
    <w:multiLevelType w:val="hybridMultilevel"/>
    <w:tmpl w:val="DC46F946"/>
    <w:lvl w:ilvl="0" w:tplc="08070001">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7"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85F2948"/>
    <w:multiLevelType w:val="hybridMultilevel"/>
    <w:tmpl w:val="C98456AE"/>
    <w:lvl w:ilvl="0" w:tplc="76786BB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10" w15:restartNumberingAfterBreak="0">
    <w:nsid w:val="27D138BC"/>
    <w:multiLevelType w:val="hybridMultilevel"/>
    <w:tmpl w:val="F78EA4CC"/>
    <w:lvl w:ilvl="0" w:tplc="944EDC8E">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1" w15:restartNumberingAfterBreak="0">
    <w:nsid w:val="2AA94E1C"/>
    <w:multiLevelType w:val="hybridMultilevel"/>
    <w:tmpl w:val="8614392E"/>
    <w:lvl w:ilvl="0" w:tplc="3694471C">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B54A4CC4">
      <w:start w:val="6"/>
      <w:numFmt w:val="bullet"/>
      <w:lvlText w:val="-"/>
      <w:lvlJc w:val="left"/>
      <w:pPr>
        <w:tabs>
          <w:tab w:val="num" w:pos="2160"/>
        </w:tabs>
        <w:ind w:left="2160" w:hanging="360"/>
      </w:pPr>
      <w:rPr>
        <w:rFonts w:ascii="Arial" w:eastAsia="Times New Roman" w:hAnsi="Arial" w:cs="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0D440D"/>
    <w:multiLevelType w:val="hybridMultilevel"/>
    <w:tmpl w:val="C17A05F2"/>
    <w:lvl w:ilvl="0" w:tplc="5E02E576">
      <w:numFmt w:val="bullet"/>
      <w:lvlText w:val="-"/>
      <w:lvlJc w:val="left"/>
      <w:pPr>
        <w:tabs>
          <w:tab w:val="num" w:pos="1324"/>
        </w:tabs>
        <w:ind w:left="1324" w:hanging="360"/>
      </w:pPr>
      <w:rPr>
        <w:rFonts w:ascii="Times New Roman" w:hAnsi="Times New Roman" w:hint="default"/>
      </w:rPr>
    </w:lvl>
    <w:lvl w:ilvl="1" w:tplc="08070003" w:tentative="1">
      <w:start w:val="1"/>
      <w:numFmt w:val="bullet"/>
      <w:lvlText w:val="o"/>
      <w:lvlJc w:val="left"/>
      <w:pPr>
        <w:tabs>
          <w:tab w:val="num" w:pos="2044"/>
        </w:tabs>
        <w:ind w:left="2044" w:hanging="360"/>
      </w:pPr>
      <w:rPr>
        <w:rFonts w:ascii="Courier New" w:hAnsi="Courier New" w:hint="default"/>
      </w:rPr>
    </w:lvl>
    <w:lvl w:ilvl="2" w:tplc="08070005" w:tentative="1">
      <w:start w:val="1"/>
      <w:numFmt w:val="bullet"/>
      <w:lvlText w:val=""/>
      <w:lvlJc w:val="left"/>
      <w:pPr>
        <w:tabs>
          <w:tab w:val="num" w:pos="2764"/>
        </w:tabs>
        <w:ind w:left="2764" w:hanging="360"/>
      </w:pPr>
      <w:rPr>
        <w:rFonts w:ascii="Wingdings" w:hAnsi="Wingdings" w:hint="default"/>
      </w:rPr>
    </w:lvl>
    <w:lvl w:ilvl="3" w:tplc="08070001" w:tentative="1">
      <w:start w:val="1"/>
      <w:numFmt w:val="bullet"/>
      <w:lvlText w:val=""/>
      <w:lvlJc w:val="left"/>
      <w:pPr>
        <w:tabs>
          <w:tab w:val="num" w:pos="3484"/>
        </w:tabs>
        <w:ind w:left="3484" w:hanging="360"/>
      </w:pPr>
      <w:rPr>
        <w:rFonts w:ascii="Symbol" w:hAnsi="Symbol" w:hint="default"/>
      </w:rPr>
    </w:lvl>
    <w:lvl w:ilvl="4" w:tplc="08070003" w:tentative="1">
      <w:start w:val="1"/>
      <w:numFmt w:val="bullet"/>
      <w:lvlText w:val="o"/>
      <w:lvlJc w:val="left"/>
      <w:pPr>
        <w:tabs>
          <w:tab w:val="num" w:pos="4204"/>
        </w:tabs>
        <w:ind w:left="4204" w:hanging="360"/>
      </w:pPr>
      <w:rPr>
        <w:rFonts w:ascii="Courier New" w:hAnsi="Courier New" w:hint="default"/>
      </w:rPr>
    </w:lvl>
    <w:lvl w:ilvl="5" w:tplc="08070005" w:tentative="1">
      <w:start w:val="1"/>
      <w:numFmt w:val="bullet"/>
      <w:lvlText w:val=""/>
      <w:lvlJc w:val="left"/>
      <w:pPr>
        <w:tabs>
          <w:tab w:val="num" w:pos="4924"/>
        </w:tabs>
        <w:ind w:left="4924" w:hanging="360"/>
      </w:pPr>
      <w:rPr>
        <w:rFonts w:ascii="Wingdings" w:hAnsi="Wingdings" w:hint="default"/>
      </w:rPr>
    </w:lvl>
    <w:lvl w:ilvl="6" w:tplc="08070001" w:tentative="1">
      <w:start w:val="1"/>
      <w:numFmt w:val="bullet"/>
      <w:lvlText w:val=""/>
      <w:lvlJc w:val="left"/>
      <w:pPr>
        <w:tabs>
          <w:tab w:val="num" w:pos="5644"/>
        </w:tabs>
        <w:ind w:left="5644" w:hanging="360"/>
      </w:pPr>
      <w:rPr>
        <w:rFonts w:ascii="Symbol" w:hAnsi="Symbol" w:hint="default"/>
      </w:rPr>
    </w:lvl>
    <w:lvl w:ilvl="7" w:tplc="08070003" w:tentative="1">
      <w:start w:val="1"/>
      <w:numFmt w:val="bullet"/>
      <w:lvlText w:val="o"/>
      <w:lvlJc w:val="left"/>
      <w:pPr>
        <w:tabs>
          <w:tab w:val="num" w:pos="6364"/>
        </w:tabs>
        <w:ind w:left="6364" w:hanging="360"/>
      </w:pPr>
      <w:rPr>
        <w:rFonts w:ascii="Courier New" w:hAnsi="Courier New" w:hint="default"/>
      </w:rPr>
    </w:lvl>
    <w:lvl w:ilvl="8" w:tplc="08070005" w:tentative="1">
      <w:start w:val="1"/>
      <w:numFmt w:val="bullet"/>
      <w:lvlText w:val=""/>
      <w:lvlJc w:val="left"/>
      <w:pPr>
        <w:tabs>
          <w:tab w:val="num" w:pos="7084"/>
        </w:tabs>
        <w:ind w:left="7084" w:hanging="360"/>
      </w:pPr>
      <w:rPr>
        <w:rFonts w:ascii="Wingdings" w:hAnsi="Wingdings" w:hint="default"/>
      </w:rPr>
    </w:lvl>
  </w:abstractNum>
  <w:abstractNum w:abstractNumId="13" w15:restartNumberingAfterBreak="0">
    <w:nsid w:val="2C381E27"/>
    <w:multiLevelType w:val="hybridMultilevel"/>
    <w:tmpl w:val="81726B26"/>
    <w:lvl w:ilvl="0" w:tplc="22A67CAE">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4" w15:restartNumberingAfterBreak="0">
    <w:nsid w:val="319F6355"/>
    <w:multiLevelType w:val="hybridMultilevel"/>
    <w:tmpl w:val="E068B982"/>
    <w:lvl w:ilvl="0" w:tplc="24DC91B6">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38530FF8"/>
    <w:multiLevelType w:val="hybridMultilevel"/>
    <w:tmpl w:val="9DC04C7E"/>
    <w:lvl w:ilvl="0" w:tplc="08070001">
      <w:start w:val="1"/>
      <w:numFmt w:val="bullet"/>
      <w:lvlText w:val=""/>
      <w:lvlJc w:val="left"/>
      <w:pPr>
        <w:ind w:left="1713" w:hanging="360"/>
      </w:pPr>
      <w:rPr>
        <w:rFonts w:ascii="Symbol" w:hAnsi="Symbol" w:hint="default"/>
      </w:rPr>
    </w:lvl>
    <w:lvl w:ilvl="1" w:tplc="08070003">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6" w15:restartNumberingAfterBreak="0">
    <w:nsid w:val="39D84D8E"/>
    <w:multiLevelType w:val="hybridMultilevel"/>
    <w:tmpl w:val="2BE8D926"/>
    <w:lvl w:ilvl="0" w:tplc="FD44C59A">
      <w:start w:val="27"/>
      <w:numFmt w:val="bullet"/>
      <w:lvlText w:val="-"/>
      <w:lvlJc w:val="left"/>
      <w:pPr>
        <w:ind w:left="1712" w:hanging="360"/>
      </w:pPr>
      <w:rPr>
        <w:rFonts w:ascii="Arial" w:eastAsia="Calibri" w:hAnsi="Arial" w:cs="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7" w15:restartNumberingAfterBreak="0">
    <w:nsid w:val="5AF95813"/>
    <w:multiLevelType w:val="hybridMultilevel"/>
    <w:tmpl w:val="26C475CC"/>
    <w:lvl w:ilvl="0" w:tplc="8C58759A">
      <w:start w:val="1"/>
      <w:numFmt w:val="bullet"/>
      <w:lvlText w:val="•"/>
      <w:lvlJc w:val="left"/>
      <w:pPr>
        <w:tabs>
          <w:tab w:val="num" w:pos="720"/>
        </w:tabs>
        <w:ind w:left="720" w:hanging="360"/>
      </w:pPr>
      <w:rPr>
        <w:rFonts w:ascii="Times New Roman" w:hAnsi="Times New Roman" w:hint="default"/>
      </w:rPr>
    </w:lvl>
    <w:lvl w:ilvl="1" w:tplc="F92242E0" w:tentative="1">
      <w:start w:val="1"/>
      <w:numFmt w:val="bullet"/>
      <w:lvlText w:val="•"/>
      <w:lvlJc w:val="left"/>
      <w:pPr>
        <w:tabs>
          <w:tab w:val="num" w:pos="1440"/>
        </w:tabs>
        <w:ind w:left="1440" w:hanging="360"/>
      </w:pPr>
      <w:rPr>
        <w:rFonts w:ascii="Times New Roman" w:hAnsi="Times New Roman" w:hint="default"/>
      </w:rPr>
    </w:lvl>
    <w:lvl w:ilvl="2" w:tplc="E5EADC96" w:tentative="1">
      <w:start w:val="1"/>
      <w:numFmt w:val="bullet"/>
      <w:lvlText w:val="•"/>
      <w:lvlJc w:val="left"/>
      <w:pPr>
        <w:tabs>
          <w:tab w:val="num" w:pos="2160"/>
        </w:tabs>
        <w:ind w:left="2160" w:hanging="360"/>
      </w:pPr>
      <w:rPr>
        <w:rFonts w:ascii="Times New Roman" w:hAnsi="Times New Roman" w:hint="default"/>
      </w:rPr>
    </w:lvl>
    <w:lvl w:ilvl="3" w:tplc="011E5AFA" w:tentative="1">
      <w:start w:val="1"/>
      <w:numFmt w:val="bullet"/>
      <w:lvlText w:val="•"/>
      <w:lvlJc w:val="left"/>
      <w:pPr>
        <w:tabs>
          <w:tab w:val="num" w:pos="2880"/>
        </w:tabs>
        <w:ind w:left="2880" w:hanging="360"/>
      </w:pPr>
      <w:rPr>
        <w:rFonts w:ascii="Times New Roman" w:hAnsi="Times New Roman" w:hint="default"/>
      </w:rPr>
    </w:lvl>
    <w:lvl w:ilvl="4" w:tplc="B28404E4" w:tentative="1">
      <w:start w:val="1"/>
      <w:numFmt w:val="bullet"/>
      <w:lvlText w:val="•"/>
      <w:lvlJc w:val="left"/>
      <w:pPr>
        <w:tabs>
          <w:tab w:val="num" w:pos="3600"/>
        </w:tabs>
        <w:ind w:left="3600" w:hanging="360"/>
      </w:pPr>
      <w:rPr>
        <w:rFonts w:ascii="Times New Roman" w:hAnsi="Times New Roman" w:hint="default"/>
      </w:rPr>
    </w:lvl>
    <w:lvl w:ilvl="5" w:tplc="D8560BD2" w:tentative="1">
      <w:start w:val="1"/>
      <w:numFmt w:val="bullet"/>
      <w:lvlText w:val="•"/>
      <w:lvlJc w:val="left"/>
      <w:pPr>
        <w:tabs>
          <w:tab w:val="num" w:pos="4320"/>
        </w:tabs>
        <w:ind w:left="4320" w:hanging="360"/>
      </w:pPr>
      <w:rPr>
        <w:rFonts w:ascii="Times New Roman" w:hAnsi="Times New Roman" w:hint="default"/>
      </w:rPr>
    </w:lvl>
    <w:lvl w:ilvl="6" w:tplc="BCA21064" w:tentative="1">
      <w:start w:val="1"/>
      <w:numFmt w:val="bullet"/>
      <w:lvlText w:val="•"/>
      <w:lvlJc w:val="left"/>
      <w:pPr>
        <w:tabs>
          <w:tab w:val="num" w:pos="5040"/>
        </w:tabs>
        <w:ind w:left="5040" w:hanging="360"/>
      </w:pPr>
      <w:rPr>
        <w:rFonts w:ascii="Times New Roman" w:hAnsi="Times New Roman" w:hint="default"/>
      </w:rPr>
    </w:lvl>
    <w:lvl w:ilvl="7" w:tplc="42CA9ED2" w:tentative="1">
      <w:start w:val="1"/>
      <w:numFmt w:val="bullet"/>
      <w:lvlText w:val="•"/>
      <w:lvlJc w:val="left"/>
      <w:pPr>
        <w:tabs>
          <w:tab w:val="num" w:pos="5760"/>
        </w:tabs>
        <w:ind w:left="5760" w:hanging="360"/>
      </w:pPr>
      <w:rPr>
        <w:rFonts w:ascii="Times New Roman" w:hAnsi="Times New Roman" w:hint="default"/>
      </w:rPr>
    </w:lvl>
    <w:lvl w:ilvl="8" w:tplc="5C020C68"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B755A75"/>
    <w:multiLevelType w:val="multilevel"/>
    <w:tmpl w:val="CBE21878"/>
    <w:lvl w:ilvl="0">
      <w:start w:val="1"/>
      <w:numFmt w:val="bullet"/>
      <w:lvlText w:val=""/>
      <w:lvlJc w:val="left"/>
      <w:pPr>
        <w:ind w:left="357" w:hanging="357"/>
      </w:pPr>
      <w:rPr>
        <w:rFonts w:ascii="Symbol" w:hAnsi="Symbol" w:hint="default"/>
        <w:color w:val="auto"/>
        <w:sz w:val="22"/>
      </w:rPr>
    </w:lvl>
    <w:lvl w:ilvl="1">
      <w:start w:val="1"/>
      <w:numFmt w:val="bullet"/>
      <w:lvlText w:val="-"/>
      <w:lvlJc w:val="left"/>
      <w:pPr>
        <w:ind w:left="357" w:hanging="357"/>
      </w:pPr>
      <w:rPr>
        <w:rFonts w:ascii="Arial" w:hAnsi="Arial" w:hint="default"/>
      </w:rPr>
    </w:lvl>
    <w:lvl w:ilvl="2">
      <w:start w:val="1"/>
      <w:numFmt w:val="bullet"/>
      <w:lvlText w:val="+"/>
      <w:lvlJc w:val="left"/>
      <w:pPr>
        <w:ind w:left="357" w:hanging="357"/>
      </w:pPr>
      <w:rPr>
        <w:rFonts w:ascii="Arial" w:hAnsi="Arial" w:hint="default"/>
      </w:rPr>
    </w:lvl>
    <w:lvl w:ilvl="3">
      <w:start w:val="1"/>
      <w:numFmt w:val="lowerLetter"/>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9" w15:restartNumberingAfterBreak="0">
    <w:nsid w:val="634637F2"/>
    <w:multiLevelType w:val="hybridMultilevel"/>
    <w:tmpl w:val="14987928"/>
    <w:lvl w:ilvl="0" w:tplc="58F29738">
      <w:start w:val="1"/>
      <w:numFmt w:val="bullet"/>
      <w:lvlText w:val="•"/>
      <w:lvlJc w:val="left"/>
      <w:pPr>
        <w:tabs>
          <w:tab w:val="num" w:pos="720"/>
        </w:tabs>
        <w:ind w:left="720" w:hanging="360"/>
      </w:pPr>
      <w:rPr>
        <w:rFonts w:ascii="Times New Roman" w:hAnsi="Times New Roman" w:hint="default"/>
      </w:rPr>
    </w:lvl>
    <w:lvl w:ilvl="1" w:tplc="BA5AA48A" w:tentative="1">
      <w:start w:val="1"/>
      <w:numFmt w:val="bullet"/>
      <w:lvlText w:val="•"/>
      <w:lvlJc w:val="left"/>
      <w:pPr>
        <w:tabs>
          <w:tab w:val="num" w:pos="1440"/>
        </w:tabs>
        <w:ind w:left="1440" w:hanging="360"/>
      </w:pPr>
      <w:rPr>
        <w:rFonts w:ascii="Times New Roman" w:hAnsi="Times New Roman" w:hint="default"/>
      </w:rPr>
    </w:lvl>
    <w:lvl w:ilvl="2" w:tplc="AC6C53BC" w:tentative="1">
      <w:start w:val="1"/>
      <w:numFmt w:val="bullet"/>
      <w:lvlText w:val="•"/>
      <w:lvlJc w:val="left"/>
      <w:pPr>
        <w:tabs>
          <w:tab w:val="num" w:pos="2160"/>
        </w:tabs>
        <w:ind w:left="2160" w:hanging="360"/>
      </w:pPr>
      <w:rPr>
        <w:rFonts w:ascii="Times New Roman" w:hAnsi="Times New Roman" w:hint="default"/>
      </w:rPr>
    </w:lvl>
    <w:lvl w:ilvl="3" w:tplc="BA8AF380" w:tentative="1">
      <w:start w:val="1"/>
      <w:numFmt w:val="bullet"/>
      <w:lvlText w:val="•"/>
      <w:lvlJc w:val="left"/>
      <w:pPr>
        <w:tabs>
          <w:tab w:val="num" w:pos="2880"/>
        </w:tabs>
        <w:ind w:left="2880" w:hanging="360"/>
      </w:pPr>
      <w:rPr>
        <w:rFonts w:ascii="Times New Roman" w:hAnsi="Times New Roman" w:hint="default"/>
      </w:rPr>
    </w:lvl>
    <w:lvl w:ilvl="4" w:tplc="0E228416" w:tentative="1">
      <w:start w:val="1"/>
      <w:numFmt w:val="bullet"/>
      <w:lvlText w:val="•"/>
      <w:lvlJc w:val="left"/>
      <w:pPr>
        <w:tabs>
          <w:tab w:val="num" w:pos="3600"/>
        </w:tabs>
        <w:ind w:left="3600" w:hanging="360"/>
      </w:pPr>
      <w:rPr>
        <w:rFonts w:ascii="Times New Roman" w:hAnsi="Times New Roman" w:hint="default"/>
      </w:rPr>
    </w:lvl>
    <w:lvl w:ilvl="5" w:tplc="E162E74C" w:tentative="1">
      <w:start w:val="1"/>
      <w:numFmt w:val="bullet"/>
      <w:lvlText w:val="•"/>
      <w:lvlJc w:val="left"/>
      <w:pPr>
        <w:tabs>
          <w:tab w:val="num" w:pos="4320"/>
        </w:tabs>
        <w:ind w:left="4320" w:hanging="360"/>
      </w:pPr>
      <w:rPr>
        <w:rFonts w:ascii="Times New Roman" w:hAnsi="Times New Roman" w:hint="default"/>
      </w:rPr>
    </w:lvl>
    <w:lvl w:ilvl="6" w:tplc="12B860BC" w:tentative="1">
      <w:start w:val="1"/>
      <w:numFmt w:val="bullet"/>
      <w:lvlText w:val="•"/>
      <w:lvlJc w:val="left"/>
      <w:pPr>
        <w:tabs>
          <w:tab w:val="num" w:pos="5040"/>
        </w:tabs>
        <w:ind w:left="5040" w:hanging="360"/>
      </w:pPr>
      <w:rPr>
        <w:rFonts w:ascii="Times New Roman" w:hAnsi="Times New Roman" w:hint="default"/>
      </w:rPr>
    </w:lvl>
    <w:lvl w:ilvl="7" w:tplc="6004DAE2" w:tentative="1">
      <w:start w:val="1"/>
      <w:numFmt w:val="bullet"/>
      <w:lvlText w:val="•"/>
      <w:lvlJc w:val="left"/>
      <w:pPr>
        <w:tabs>
          <w:tab w:val="num" w:pos="5760"/>
        </w:tabs>
        <w:ind w:left="5760" w:hanging="360"/>
      </w:pPr>
      <w:rPr>
        <w:rFonts w:ascii="Times New Roman" w:hAnsi="Times New Roman" w:hint="default"/>
      </w:rPr>
    </w:lvl>
    <w:lvl w:ilvl="8" w:tplc="940E726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34803A1"/>
    <w:multiLevelType w:val="hybridMultilevel"/>
    <w:tmpl w:val="CEF8B6BE"/>
    <w:lvl w:ilvl="0" w:tplc="3190B076">
      <w:start w:val="1"/>
      <w:numFmt w:val="bullet"/>
      <w:lvlText w:val="•"/>
      <w:lvlJc w:val="left"/>
      <w:pPr>
        <w:tabs>
          <w:tab w:val="num" w:pos="720"/>
        </w:tabs>
        <w:ind w:left="720" w:hanging="360"/>
      </w:pPr>
      <w:rPr>
        <w:rFonts w:ascii="Times New Roman" w:hAnsi="Times New Roman" w:hint="default"/>
      </w:rPr>
    </w:lvl>
    <w:lvl w:ilvl="1" w:tplc="10B2FDCE" w:tentative="1">
      <w:start w:val="1"/>
      <w:numFmt w:val="bullet"/>
      <w:lvlText w:val="•"/>
      <w:lvlJc w:val="left"/>
      <w:pPr>
        <w:tabs>
          <w:tab w:val="num" w:pos="1440"/>
        </w:tabs>
        <w:ind w:left="1440" w:hanging="360"/>
      </w:pPr>
      <w:rPr>
        <w:rFonts w:ascii="Times New Roman" w:hAnsi="Times New Roman" w:hint="default"/>
      </w:rPr>
    </w:lvl>
    <w:lvl w:ilvl="2" w:tplc="760ACB6E" w:tentative="1">
      <w:start w:val="1"/>
      <w:numFmt w:val="bullet"/>
      <w:lvlText w:val="•"/>
      <w:lvlJc w:val="left"/>
      <w:pPr>
        <w:tabs>
          <w:tab w:val="num" w:pos="2160"/>
        </w:tabs>
        <w:ind w:left="2160" w:hanging="360"/>
      </w:pPr>
      <w:rPr>
        <w:rFonts w:ascii="Times New Roman" w:hAnsi="Times New Roman" w:hint="default"/>
      </w:rPr>
    </w:lvl>
    <w:lvl w:ilvl="3" w:tplc="D1AE9B7A" w:tentative="1">
      <w:start w:val="1"/>
      <w:numFmt w:val="bullet"/>
      <w:lvlText w:val="•"/>
      <w:lvlJc w:val="left"/>
      <w:pPr>
        <w:tabs>
          <w:tab w:val="num" w:pos="2880"/>
        </w:tabs>
        <w:ind w:left="2880" w:hanging="360"/>
      </w:pPr>
      <w:rPr>
        <w:rFonts w:ascii="Times New Roman" w:hAnsi="Times New Roman" w:hint="default"/>
      </w:rPr>
    </w:lvl>
    <w:lvl w:ilvl="4" w:tplc="201EA88E" w:tentative="1">
      <w:start w:val="1"/>
      <w:numFmt w:val="bullet"/>
      <w:lvlText w:val="•"/>
      <w:lvlJc w:val="left"/>
      <w:pPr>
        <w:tabs>
          <w:tab w:val="num" w:pos="3600"/>
        </w:tabs>
        <w:ind w:left="3600" w:hanging="360"/>
      </w:pPr>
      <w:rPr>
        <w:rFonts w:ascii="Times New Roman" w:hAnsi="Times New Roman" w:hint="default"/>
      </w:rPr>
    </w:lvl>
    <w:lvl w:ilvl="5" w:tplc="CE64783C" w:tentative="1">
      <w:start w:val="1"/>
      <w:numFmt w:val="bullet"/>
      <w:lvlText w:val="•"/>
      <w:lvlJc w:val="left"/>
      <w:pPr>
        <w:tabs>
          <w:tab w:val="num" w:pos="4320"/>
        </w:tabs>
        <w:ind w:left="4320" w:hanging="360"/>
      </w:pPr>
      <w:rPr>
        <w:rFonts w:ascii="Times New Roman" w:hAnsi="Times New Roman" w:hint="default"/>
      </w:rPr>
    </w:lvl>
    <w:lvl w:ilvl="6" w:tplc="FAB6C840" w:tentative="1">
      <w:start w:val="1"/>
      <w:numFmt w:val="bullet"/>
      <w:lvlText w:val="•"/>
      <w:lvlJc w:val="left"/>
      <w:pPr>
        <w:tabs>
          <w:tab w:val="num" w:pos="5040"/>
        </w:tabs>
        <w:ind w:left="5040" w:hanging="360"/>
      </w:pPr>
      <w:rPr>
        <w:rFonts w:ascii="Times New Roman" w:hAnsi="Times New Roman" w:hint="default"/>
      </w:rPr>
    </w:lvl>
    <w:lvl w:ilvl="7" w:tplc="C81A1FF8" w:tentative="1">
      <w:start w:val="1"/>
      <w:numFmt w:val="bullet"/>
      <w:lvlText w:val="•"/>
      <w:lvlJc w:val="left"/>
      <w:pPr>
        <w:tabs>
          <w:tab w:val="num" w:pos="5760"/>
        </w:tabs>
        <w:ind w:left="5760" w:hanging="360"/>
      </w:pPr>
      <w:rPr>
        <w:rFonts w:ascii="Times New Roman" w:hAnsi="Times New Roman" w:hint="default"/>
      </w:rPr>
    </w:lvl>
    <w:lvl w:ilvl="8" w:tplc="DFE6180A"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640D2033"/>
    <w:multiLevelType w:val="hybridMultilevel"/>
    <w:tmpl w:val="FA727594"/>
    <w:lvl w:ilvl="0" w:tplc="18E8EDB2">
      <w:start w:val="1"/>
      <w:numFmt w:val="bullet"/>
      <w:lvlText w:val="•"/>
      <w:lvlJc w:val="left"/>
      <w:pPr>
        <w:tabs>
          <w:tab w:val="num" w:pos="720"/>
        </w:tabs>
        <w:ind w:left="720" w:hanging="360"/>
      </w:pPr>
      <w:rPr>
        <w:rFonts w:ascii="Times New Roman" w:hAnsi="Times New Roman" w:hint="default"/>
      </w:rPr>
    </w:lvl>
    <w:lvl w:ilvl="1" w:tplc="7C2ACE06" w:tentative="1">
      <w:start w:val="1"/>
      <w:numFmt w:val="bullet"/>
      <w:lvlText w:val="•"/>
      <w:lvlJc w:val="left"/>
      <w:pPr>
        <w:tabs>
          <w:tab w:val="num" w:pos="1440"/>
        </w:tabs>
        <w:ind w:left="1440" w:hanging="360"/>
      </w:pPr>
      <w:rPr>
        <w:rFonts w:ascii="Times New Roman" w:hAnsi="Times New Roman" w:hint="default"/>
      </w:rPr>
    </w:lvl>
    <w:lvl w:ilvl="2" w:tplc="5FA22D30" w:tentative="1">
      <w:start w:val="1"/>
      <w:numFmt w:val="bullet"/>
      <w:lvlText w:val="•"/>
      <w:lvlJc w:val="left"/>
      <w:pPr>
        <w:tabs>
          <w:tab w:val="num" w:pos="2160"/>
        </w:tabs>
        <w:ind w:left="2160" w:hanging="360"/>
      </w:pPr>
      <w:rPr>
        <w:rFonts w:ascii="Times New Roman" w:hAnsi="Times New Roman" w:hint="default"/>
      </w:rPr>
    </w:lvl>
    <w:lvl w:ilvl="3" w:tplc="0A7A551A" w:tentative="1">
      <w:start w:val="1"/>
      <w:numFmt w:val="bullet"/>
      <w:lvlText w:val="•"/>
      <w:lvlJc w:val="left"/>
      <w:pPr>
        <w:tabs>
          <w:tab w:val="num" w:pos="2880"/>
        </w:tabs>
        <w:ind w:left="2880" w:hanging="360"/>
      </w:pPr>
      <w:rPr>
        <w:rFonts w:ascii="Times New Roman" w:hAnsi="Times New Roman" w:hint="default"/>
      </w:rPr>
    </w:lvl>
    <w:lvl w:ilvl="4" w:tplc="219CB1E4" w:tentative="1">
      <w:start w:val="1"/>
      <w:numFmt w:val="bullet"/>
      <w:lvlText w:val="•"/>
      <w:lvlJc w:val="left"/>
      <w:pPr>
        <w:tabs>
          <w:tab w:val="num" w:pos="3600"/>
        </w:tabs>
        <w:ind w:left="3600" w:hanging="360"/>
      </w:pPr>
      <w:rPr>
        <w:rFonts w:ascii="Times New Roman" w:hAnsi="Times New Roman" w:hint="default"/>
      </w:rPr>
    </w:lvl>
    <w:lvl w:ilvl="5" w:tplc="1C4A85E4" w:tentative="1">
      <w:start w:val="1"/>
      <w:numFmt w:val="bullet"/>
      <w:lvlText w:val="•"/>
      <w:lvlJc w:val="left"/>
      <w:pPr>
        <w:tabs>
          <w:tab w:val="num" w:pos="4320"/>
        </w:tabs>
        <w:ind w:left="4320" w:hanging="360"/>
      </w:pPr>
      <w:rPr>
        <w:rFonts w:ascii="Times New Roman" w:hAnsi="Times New Roman" w:hint="default"/>
      </w:rPr>
    </w:lvl>
    <w:lvl w:ilvl="6" w:tplc="14B6EA22" w:tentative="1">
      <w:start w:val="1"/>
      <w:numFmt w:val="bullet"/>
      <w:lvlText w:val="•"/>
      <w:lvlJc w:val="left"/>
      <w:pPr>
        <w:tabs>
          <w:tab w:val="num" w:pos="5040"/>
        </w:tabs>
        <w:ind w:left="5040" w:hanging="360"/>
      </w:pPr>
      <w:rPr>
        <w:rFonts w:ascii="Times New Roman" w:hAnsi="Times New Roman" w:hint="default"/>
      </w:rPr>
    </w:lvl>
    <w:lvl w:ilvl="7" w:tplc="B4F4A854" w:tentative="1">
      <w:start w:val="1"/>
      <w:numFmt w:val="bullet"/>
      <w:lvlText w:val="•"/>
      <w:lvlJc w:val="left"/>
      <w:pPr>
        <w:tabs>
          <w:tab w:val="num" w:pos="5760"/>
        </w:tabs>
        <w:ind w:left="5760" w:hanging="360"/>
      </w:pPr>
      <w:rPr>
        <w:rFonts w:ascii="Times New Roman" w:hAnsi="Times New Roman" w:hint="default"/>
      </w:rPr>
    </w:lvl>
    <w:lvl w:ilvl="8" w:tplc="448ACF7E"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646C4424"/>
    <w:multiLevelType w:val="hybridMultilevel"/>
    <w:tmpl w:val="919EDE74"/>
    <w:lvl w:ilvl="0" w:tplc="923684F8">
      <w:start w:val="1"/>
      <w:numFmt w:val="decimal"/>
      <w:lvlText w:val="%1."/>
      <w:lvlJc w:val="left"/>
      <w:pPr>
        <w:ind w:left="1352" w:hanging="360"/>
      </w:pPr>
      <w:rPr>
        <w:rFonts w:hint="default"/>
      </w:rPr>
    </w:lvl>
    <w:lvl w:ilvl="1" w:tplc="08070019" w:tentative="1">
      <w:start w:val="1"/>
      <w:numFmt w:val="lowerLetter"/>
      <w:lvlText w:val="%2."/>
      <w:lvlJc w:val="left"/>
      <w:pPr>
        <w:ind w:left="2072" w:hanging="360"/>
      </w:pPr>
    </w:lvl>
    <w:lvl w:ilvl="2" w:tplc="0807001B" w:tentative="1">
      <w:start w:val="1"/>
      <w:numFmt w:val="lowerRoman"/>
      <w:lvlText w:val="%3."/>
      <w:lvlJc w:val="right"/>
      <w:pPr>
        <w:ind w:left="2792" w:hanging="180"/>
      </w:pPr>
    </w:lvl>
    <w:lvl w:ilvl="3" w:tplc="0807000F" w:tentative="1">
      <w:start w:val="1"/>
      <w:numFmt w:val="decimal"/>
      <w:lvlText w:val="%4."/>
      <w:lvlJc w:val="left"/>
      <w:pPr>
        <w:ind w:left="3512" w:hanging="360"/>
      </w:pPr>
    </w:lvl>
    <w:lvl w:ilvl="4" w:tplc="08070019" w:tentative="1">
      <w:start w:val="1"/>
      <w:numFmt w:val="lowerLetter"/>
      <w:lvlText w:val="%5."/>
      <w:lvlJc w:val="left"/>
      <w:pPr>
        <w:ind w:left="4232" w:hanging="360"/>
      </w:pPr>
    </w:lvl>
    <w:lvl w:ilvl="5" w:tplc="0807001B" w:tentative="1">
      <w:start w:val="1"/>
      <w:numFmt w:val="lowerRoman"/>
      <w:lvlText w:val="%6."/>
      <w:lvlJc w:val="right"/>
      <w:pPr>
        <w:ind w:left="4952" w:hanging="180"/>
      </w:pPr>
    </w:lvl>
    <w:lvl w:ilvl="6" w:tplc="0807000F" w:tentative="1">
      <w:start w:val="1"/>
      <w:numFmt w:val="decimal"/>
      <w:lvlText w:val="%7."/>
      <w:lvlJc w:val="left"/>
      <w:pPr>
        <w:ind w:left="5672" w:hanging="360"/>
      </w:pPr>
    </w:lvl>
    <w:lvl w:ilvl="7" w:tplc="08070019" w:tentative="1">
      <w:start w:val="1"/>
      <w:numFmt w:val="lowerLetter"/>
      <w:lvlText w:val="%8."/>
      <w:lvlJc w:val="left"/>
      <w:pPr>
        <w:ind w:left="6392" w:hanging="360"/>
      </w:pPr>
    </w:lvl>
    <w:lvl w:ilvl="8" w:tplc="0807001B" w:tentative="1">
      <w:start w:val="1"/>
      <w:numFmt w:val="lowerRoman"/>
      <w:lvlText w:val="%9."/>
      <w:lvlJc w:val="right"/>
      <w:pPr>
        <w:ind w:left="7112" w:hanging="180"/>
      </w:pPr>
    </w:lvl>
  </w:abstractNum>
  <w:abstractNum w:abstractNumId="23" w15:restartNumberingAfterBreak="0">
    <w:nsid w:val="65B93CAD"/>
    <w:multiLevelType w:val="hybridMultilevel"/>
    <w:tmpl w:val="47249FA0"/>
    <w:lvl w:ilvl="0" w:tplc="FD44C59A">
      <w:start w:val="27"/>
      <w:numFmt w:val="bullet"/>
      <w:lvlText w:val="-"/>
      <w:lvlJc w:val="left"/>
      <w:pPr>
        <w:ind w:left="1352" w:hanging="360"/>
      </w:pPr>
      <w:rPr>
        <w:rFonts w:ascii="Arial" w:eastAsia="Calibri" w:hAnsi="Arial" w:cs="Arial" w:hint="default"/>
      </w:rPr>
    </w:lvl>
    <w:lvl w:ilvl="1" w:tplc="08070003">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24" w15:restartNumberingAfterBreak="0">
    <w:nsid w:val="65E83924"/>
    <w:multiLevelType w:val="multilevel"/>
    <w:tmpl w:val="CBE21878"/>
    <w:lvl w:ilvl="0">
      <w:start w:val="1"/>
      <w:numFmt w:val="bullet"/>
      <w:lvlText w:val=""/>
      <w:lvlJc w:val="left"/>
      <w:pPr>
        <w:ind w:left="357" w:hanging="357"/>
      </w:pPr>
      <w:rPr>
        <w:rFonts w:ascii="Symbol" w:hAnsi="Symbol" w:hint="default"/>
        <w:color w:val="auto"/>
        <w:sz w:val="22"/>
      </w:rPr>
    </w:lvl>
    <w:lvl w:ilvl="1">
      <w:start w:val="1"/>
      <w:numFmt w:val="bullet"/>
      <w:lvlText w:val="-"/>
      <w:lvlJc w:val="left"/>
      <w:pPr>
        <w:ind w:left="357" w:hanging="357"/>
      </w:pPr>
      <w:rPr>
        <w:rFonts w:ascii="Arial" w:hAnsi="Arial" w:hint="default"/>
      </w:rPr>
    </w:lvl>
    <w:lvl w:ilvl="2">
      <w:start w:val="1"/>
      <w:numFmt w:val="bullet"/>
      <w:lvlText w:val="+"/>
      <w:lvlJc w:val="left"/>
      <w:pPr>
        <w:ind w:left="357" w:hanging="357"/>
      </w:pPr>
      <w:rPr>
        <w:rFonts w:ascii="Arial" w:hAnsi="Arial" w:hint="default"/>
      </w:rPr>
    </w:lvl>
    <w:lvl w:ilvl="3">
      <w:start w:val="1"/>
      <w:numFmt w:val="lowerLetter"/>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5" w15:restartNumberingAfterBreak="0">
    <w:nsid w:val="68B53627"/>
    <w:multiLevelType w:val="hybridMultilevel"/>
    <w:tmpl w:val="8B885CB8"/>
    <w:lvl w:ilvl="0" w:tplc="37C85D5A">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FC81B84"/>
    <w:multiLevelType w:val="hybridMultilevel"/>
    <w:tmpl w:val="B8AC45F6"/>
    <w:lvl w:ilvl="0" w:tplc="A900DCC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814750C"/>
    <w:multiLevelType w:val="hybridMultilevel"/>
    <w:tmpl w:val="5EFC7E8C"/>
    <w:lvl w:ilvl="0" w:tplc="9A52EA70">
      <w:start w:val="1"/>
      <w:numFmt w:val="bullet"/>
      <w:lvlText w:val=""/>
      <w:lvlJc w:val="left"/>
      <w:pPr>
        <w:ind w:left="1713" w:hanging="360"/>
      </w:pPr>
      <w:rPr>
        <w:rFonts w:ascii="Symbol" w:hAnsi="Symbol" w:hint="default"/>
      </w:rPr>
    </w:lvl>
    <w:lvl w:ilvl="1" w:tplc="08070003">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8" w15:restartNumberingAfterBreak="0">
    <w:nsid w:val="79FE588F"/>
    <w:multiLevelType w:val="hybridMultilevel"/>
    <w:tmpl w:val="6DCA4EC4"/>
    <w:lvl w:ilvl="0" w:tplc="4AC4AA58">
      <w:start w:val="1"/>
      <w:numFmt w:val="bullet"/>
      <w:lvlText w:val="•"/>
      <w:lvlJc w:val="left"/>
      <w:pPr>
        <w:tabs>
          <w:tab w:val="num" w:pos="720"/>
        </w:tabs>
        <w:ind w:left="720" w:hanging="360"/>
      </w:pPr>
      <w:rPr>
        <w:rFonts w:ascii="Times New Roman" w:hAnsi="Times New Roman" w:hint="default"/>
      </w:rPr>
    </w:lvl>
    <w:lvl w:ilvl="1" w:tplc="63BE0392" w:tentative="1">
      <w:start w:val="1"/>
      <w:numFmt w:val="bullet"/>
      <w:lvlText w:val="•"/>
      <w:lvlJc w:val="left"/>
      <w:pPr>
        <w:tabs>
          <w:tab w:val="num" w:pos="1440"/>
        </w:tabs>
        <w:ind w:left="1440" w:hanging="360"/>
      </w:pPr>
      <w:rPr>
        <w:rFonts w:ascii="Times New Roman" w:hAnsi="Times New Roman" w:hint="default"/>
      </w:rPr>
    </w:lvl>
    <w:lvl w:ilvl="2" w:tplc="49A49A90" w:tentative="1">
      <w:start w:val="1"/>
      <w:numFmt w:val="bullet"/>
      <w:lvlText w:val="•"/>
      <w:lvlJc w:val="left"/>
      <w:pPr>
        <w:tabs>
          <w:tab w:val="num" w:pos="2160"/>
        </w:tabs>
        <w:ind w:left="2160" w:hanging="360"/>
      </w:pPr>
      <w:rPr>
        <w:rFonts w:ascii="Times New Roman" w:hAnsi="Times New Roman" w:hint="default"/>
      </w:rPr>
    </w:lvl>
    <w:lvl w:ilvl="3" w:tplc="14D0CBC2" w:tentative="1">
      <w:start w:val="1"/>
      <w:numFmt w:val="bullet"/>
      <w:lvlText w:val="•"/>
      <w:lvlJc w:val="left"/>
      <w:pPr>
        <w:tabs>
          <w:tab w:val="num" w:pos="2880"/>
        </w:tabs>
        <w:ind w:left="2880" w:hanging="360"/>
      </w:pPr>
      <w:rPr>
        <w:rFonts w:ascii="Times New Roman" w:hAnsi="Times New Roman" w:hint="default"/>
      </w:rPr>
    </w:lvl>
    <w:lvl w:ilvl="4" w:tplc="6700DBA4" w:tentative="1">
      <w:start w:val="1"/>
      <w:numFmt w:val="bullet"/>
      <w:lvlText w:val="•"/>
      <w:lvlJc w:val="left"/>
      <w:pPr>
        <w:tabs>
          <w:tab w:val="num" w:pos="3600"/>
        </w:tabs>
        <w:ind w:left="3600" w:hanging="360"/>
      </w:pPr>
      <w:rPr>
        <w:rFonts w:ascii="Times New Roman" w:hAnsi="Times New Roman" w:hint="default"/>
      </w:rPr>
    </w:lvl>
    <w:lvl w:ilvl="5" w:tplc="9AF8B138" w:tentative="1">
      <w:start w:val="1"/>
      <w:numFmt w:val="bullet"/>
      <w:lvlText w:val="•"/>
      <w:lvlJc w:val="left"/>
      <w:pPr>
        <w:tabs>
          <w:tab w:val="num" w:pos="4320"/>
        </w:tabs>
        <w:ind w:left="4320" w:hanging="360"/>
      </w:pPr>
      <w:rPr>
        <w:rFonts w:ascii="Times New Roman" w:hAnsi="Times New Roman" w:hint="default"/>
      </w:rPr>
    </w:lvl>
    <w:lvl w:ilvl="6" w:tplc="3680536A" w:tentative="1">
      <w:start w:val="1"/>
      <w:numFmt w:val="bullet"/>
      <w:lvlText w:val="•"/>
      <w:lvlJc w:val="left"/>
      <w:pPr>
        <w:tabs>
          <w:tab w:val="num" w:pos="5040"/>
        </w:tabs>
        <w:ind w:left="5040" w:hanging="360"/>
      </w:pPr>
      <w:rPr>
        <w:rFonts w:ascii="Times New Roman" w:hAnsi="Times New Roman" w:hint="default"/>
      </w:rPr>
    </w:lvl>
    <w:lvl w:ilvl="7" w:tplc="6B96E9F4" w:tentative="1">
      <w:start w:val="1"/>
      <w:numFmt w:val="bullet"/>
      <w:lvlText w:val="•"/>
      <w:lvlJc w:val="left"/>
      <w:pPr>
        <w:tabs>
          <w:tab w:val="num" w:pos="5760"/>
        </w:tabs>
        <w:ind w:left="5760" w:hanging="360"/>
      </w:pPr>
      <w:rPr>
        <w:rFonts w:ascii="Times New Roman" w:hAnsi="Times New Roman" w:hint="default"/>
      </w:rPr>
    </w:lvl>
    <w:lvl w:ilvl="8" w:tplc="F7EE161C" w:tentative="1">
      <w:start w:val="1"/>
      <w:numFmt w:val="bullet"/>
      <w:lvlText w:val="•"/>
      <w:lvlJc w:val="left"/>
      <w:pPr>
        <w:tabs>
          <w:tab w:val="num" w:pos="6480"/>
        </w:tabs>
        <w:ind w:left="6480" w:hanging="360"/>
      </w:pPr>
      <w:rPr>
        <w:rFonts w:ascii="Times New Roman" w:hAnsi="Times New Roman" w:hint="default"/>
      </w:rPr>
    </w:lvl>
  </w:abstractNum>
  <w:num w:numId="1">
    <w:abstractNumId w:val="7"/>
  </w:num>
  <w:num w:numId="2">
    <w:abstractNumId w:val="7"/>
  </w:num>
  <w:num w:numId="3">
    <w:abstractNumId w:val="7"/>
  </w:num>
  <w:num w:numId="4">
    <w:abstractNumId w:val="5"/>
  </w:num>
  <w:num w:numId="5">
    <w:abstractNumId w:val="18"/>
  </w:num>
  <w:num w:numId="6">
    <w:abstractNumId w:val="24"/>
  </w:num>
  <w:num w:numId="7">
    <w:abstractNumId w:val="13"/>
  </w:num>
  <w:num w:numId="8">
    <w:abstractNumId w:val="2"/>
  </w:num>
  <w:num w:numId="9">
    <w:abstractNumId w:val="10"/>
  </w:num>
  <w:num w:numId="10">
    <w:abstractNumId w:val="9"/>
  </w:num>
  <w:num w:numId="11">
    <w:abstractNumId w:val="7"/>
  </w:num>
  <w:num w:numId="12">
    <w:abstractNumId w:val="7"/>
  </w:num>
  <w:num w:numId="13">
    <w:abstractNumId w:val="7"/>
  </w:num>
  <w:num w:numId="14">
    <w:abstractNumId w:val="7"/>
  </w:num>
  <w:num w:numId="15">
    <w:abstractNumId w:val="25"/>
  </w:num>
  <w:num w:numId="16">
    <w:abstractNumId w:val="14"/>
  </w:num>
  <w:num w:numId="17">
    <w:abstractNumId w:val="8"/>
  </w:num>
  <w:num w:numId="18">
    <w:abstractNumId w:val="26"/>
  </w:num>
  <w:num w:numId="19">
    <w:abstractNumId w:val="16"/>
  </w:num>
  <w:num w:numId="20">
    <w:abstractNumId w:val="0"/>
  </w:num>
  <w:num w:numId="21">
    <w:abstractNumId w:val="11"/>
  </w:num>
  <w:num w:numId="22">
    <w:abstractNumId w:val="27"/>
  </w:num>
  <w:num w:numId="23">
    <w:abstractNumId w:val="23"/>
  </w:num>
  <w:num w:numId="24">
    <w:abstractNumId w:val="22"/>
  </w:num>
  <w:num w:numId="25">
    <w:abstractNumId w:val="12"/>
  </w:num>
  <w:num w:numId="26">
    <w:abstractNumId w:val="7"/>
  </w:num>
  <w:num w:numId="27">
    <w:abstractNumId w:val="21"/>
  </w:num>
  <w:num w:numId="28">
    <w:abstractNumId w:val="3"/>
  </w:num>
  <w:num w:numId="29">
    <w:abstractNumId w:val="19"/>
  </w:num>
  <w:num w:numId="30">
    <w:abstractNumId w:val="1"/>
  </w:num>
  <w:num w:numId="31">
    <w:abstractNumId w:val="28"/>
  </w:num>
  <w:num w:numId="32">
    <w:abstractNumId w:val="15"/>
  </w:num>
  <w:num w:numId="33">
    <w:abstractNumId w:val="4"/>
  </w:num>
  <w:num w:numId="34">
    <w:abstractNumId w:val="17"/>
  </w:num>
  <w:num w:numId="35">
    <w:abstractNumId w:val="20"/>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CH" w:vendorID="64" w:dllVersion="131078" w:nlCheck="1" w:checkStyle="0"/>
  <w:activeWritingStyle w:appName="MSWord" w:lang="fr-CH" w:vendorID="64" w:dllVersion="131078" w:nlCheck="1" w:checkStyle="0"/>
  <w:activeWritingStyle w:appName="MSWord" w:lang="en-US" w:vendorID="64" w:dllVersion="131078" w:nlCheck="1" w:checkStyle="1"/>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ommandant Inf Ustü Kp 56/4"/>
    <w:docVar w:name="AbsenderBezeichnungZusatz" w:val="Kommandant Inf Ustü Kp 56/4"/>
    <w:docVar w:name="AbsenderOrganisation" w:val="Inf Bat 56Chr(13)Inf Ustü Kp 56/4"/>
    <w:docVar w:name="AdresseAbsender" w:val=" "/>
    <w:docVar w:name="AdresseEmpfaenger" w:val=" "/>
    <w:docVar w:name="cbo_H4Absender" w:val="23"/>
    <w:docVar w:name="cbo_Klassifizierung" w:val="0"/>
    <w:docVar w:name="cbo_KlassifizierungBeilagen" w:val="0"/>
    <w:docVar w:name="chk_Datum" w:val="Wahr"/>
    <w:docVar w:name="EmpfängerOrganisation" w:val="Schweizer Armee"/>
    <w:docVar w:name="IsFirstRun" w:val="0"/>
    <w:docVar w:name="s_Beilagen" w:val="- BEILAGE 1_x000d__x000a_- BEILAGE 2"/>
    <w:docVar w:name="s_chk_Kommando" w:val="Falsch"/>
    <w:docVar w:name="s_Datum" w:val="07.10.2017"/>
    <w:docVar w:name="s_DeckName" w:val="MANDATO"/>
    <w:docVar w:name="s_DokumentBezeichnung" w:val="Allgemeiner Befehl für den WK 2018"/>
    <w:docVar w:name="s_DokumentBezeichnungRef" w:val="REFERENZIERUNGEN"/>
    <w:docVar w:name="s_Funktion" w:val="Kommandant"/>
    <w:docVar w:name="s_GehtAn" w:val="- höh Kader_x000d__x000a_- Truppe"/>
    <w:docVar w:name="s_GradAbsender" w:val="Hptm"/>
    <w:docVar w:name="s_H5Absender" w:val="Inf Bat 56"/>
    <w:docVar w:name="s_H6Absender" w:val="Inf Ustü Kp 56/4"/>
    <w:docVar w:name="s_NameAbsender" w:val="Savic"/>
    <w:docVar w:name="s_OrtDokument" w:val="BURE"/>
    <w:docVar w:name="s_VornameAbsender" w:val="Marinko"/>
    <w:docVar w:name="s_zKan" w:val="- Kdt Inf Bat 56"/>
    <w:docVar w:name="tiefstehierarchiestufe" w:val="Inf Ustü Kp 56/4"/>
  </w:docVars>
  <w:rsids>
    <w:rsidRoot w:val="00CF08E0"/>
    <w:rsid w:val="0000028C"/>
    <w:rsid w:val="00006834"/>
    <w:rsid w:val="00012D76"/>
    <w:rsid w:val="0001310E"/>
    <w:rsid w:val="00025400"/>
    <w:rsid w:val="00026BA7"/>
    <w:rsid w:val="00031411"/>
    <w:rsid w:val="00032147"/>
    <w:rsid w:val="0003271F"/>
    <w:rsid w:val="00032D2D"/>
    <w:rsid w:val="00033F58"/>
    <w:rsid w:val="00034AE0"/>
    <w:rsid w:val="000358EE"/>
    <w:rsid w:val="00046C75"/>
    <w:rsid w:val="00047AC7"/>
    <w:rsid w:val="00047F5A"/>
    <w:rsid w:val="0005081D"/>
    <w:rsid w:val="000521AA"/>
    <w:rsid w:val="0005292D"/>
    <w:rsid w:val="00052B82"/>
    <w:rsid w:val="0005418A"/>
    <w:rsid w:val="000609C2"/>
    <w:rsid w:val="00060AC1"/>
    <w:rsid w:val="00063EAA"/>
    <w:rsid w:val="00074CD0"/>
    <w:rsid w:val="00074FC5"/>
    <w:rsid w:val="00083788"/>
    <w:rsid w:val="00084D84"/>
    <w:rsid w:val="00090086"/>
    <w:rsid w:val="00091CFC"/>
    <w:rsid w:val="00094736"/>
    <w:rsid w:val="000A0208"/>
    <w:rsid w:val="000A1D80"/>
    <w:rsid w:val="000A34C7"/>
    <w:rsid w:val="000A5949"/>
    <w:rsid w:val="000B25F4"/>
    <w:rsid w:val="000B2C2A"/>
    <w:rsid w:val="000C66D4"/>
    <w:rsid w:val="000D041D"/>
    <w:rsid w:val="000D2324"/>
    <w:rsid w:val="000D3CCC"/>
    <w:rsid w:val="000E08AD"/>
    <w:rsid w:val="000E1867"/>
    <w:rsid w:val="000E4251"/>
    <w:rsid w:val="000E7570"/>
    <w:rsid w:val="000F4AF1"/>
    <w:rsid w:val="00102EFD"/>
    <w:rsid w:val="00103600"/>
    <w:rsid w:val="00107681"/>
    <w:rsid w:val="00107C73"/>
    <w:rsid w:val="0011030D"/>
    <w:rsid w:val="001110D9"/>
    <w:rsid w:val="00111134"/>
    <w:rsid w:val="00115342"/>
    <w:rsid w:val="0011659B"/>
    <w:rsid w:val="00117425"/>
    <w:rsid w:val="0012595D"/>
    <w:rsid w:val="001323CC"/>
    <w:rsid w:val="001371C6"/>
    <w:rsid w:val="00137B78"/>
    <w:rsid w:val="00140F1E"/>
    <w:rsid w:val="00141B46"/>
    <w:rsid w:val="001470C5"/>
    <w:rsid w:val="0014782F"/>
    <w:rsid w:val="00151AE6"/>
    <w:rsid w:val="0015426F"/>
    <w:rsid w:val="00155988"/>
    <w:rsid w:val="0016283A"/>
    <w:rsid w:val="00163AB3"/>
    <w:rsid w:val="00163CF5"/>
    <w:rsid w:val="00164445"/>
    <w:rsid w:val="00170F0A"/>
    <w:rsid w:val="00171E47"/>
    <w:rsid w:val="001721CB"/>
    <w:rsid w:val="00172F2C"/>
    <w:rsid w:val="00175B52"/>
    <w:rsid w:val="00177283"/>
    <w:rsid w:val="001812F6"/>
    <w:rsid w:val="00181386"/>
    <w:rsid w:val="00187D16"/>
    <w:rsid w:val="001926C8"/>
    <w:rsid w:val="00195B47"/>
    <w:rsid w:val="00196257"/>
    <w:rsid w:val="001A1D4F"/>
    <w:rsid w:val="001A2A74"/>
    <w:rsid w:val="001A2E62"/>
    <w:rsid w:val="001A5B9B"/>
    <w:rsid w:val="001A66AB"/>
    <w:rsid w:val="001B013A"/>
    <w:rsid w:val="001B482F"/>
    <w:rsid w:val="001C6AC2"/>
    <w:rsid w:val="001D13BF"/>
    <w:rsid w:val="001D3305"/>
    <w:rsid w:val="001D723B"/>
    <w:rsid w:val="001E0A5E"/>
    <w:rsid w:val="001E0AC9"/>
    <w:rsid w:val="001E114D"/>
    <w:rsid w:val="001E1BDA"/>
    <w:rsid w:val="001E2981"/>
    <w:rsid w:val="001E332A"/>
    <w:rsid w:val="00200E85"/>
    <w:rsid w:val="002031B0"/>
    <w:rsid w:val="00204ACB"/>
    <w:rsid w:val="002059F6"/>
    <w:rsid w:val="00205AE7"/>
    <w:rsid w:val="00210FEE"/>
    <w:rsid w:val="00216973"/>
    <w:rsid w:val="00225558"/>
    <w:rsid w:val="00226543"/>
    <w:rsid w:val="00226588"/>
    <w:rsid w:val="00226B11"/>
    <w:rsid w:val="00234696"/>
    <w:rsid w:val="00240767"/>
    <w:rsid w:val="002463DE"/>
    <w:rsid w:val="00254EA7"/>
    <w:rsid w:val="002576D0"/>
    <w:rsid w:val="00263D29"/>
    <w:rsid w:val="00265C78"/>
    <w:rsid w:val="00283E89"/>
    <w:rsid w:val="0029116E"/>
    <w:rsid w:val="002918D6"/>
    <w:rsid w:val="0029353E"/>
    <w:rsid w:val="00294744"/>
    <w:rsid w:val="002A4476"/>
    <w:rsid w:val="002A6538"/>
    <w:rsid w:val="002A654B"/>
    <w:rsid w:val="002A792C"/>
    <w:rsid w:val="002B3926"/>
    <w:rsid w:val="002B7C08"/>
    <w:rsid w:val="002C4FB7"/>
    <w:rsid w:val="002C6949"/>
    <w:rsid w:val="002D07C7"/>
    <w:rsid w:val="002D092E"/>
    <w:rsid w:val="002D22EE"/>
    <w:rsid w:val="002D34FE"/>
    <w:rsid w:val="002D7AD0"/>
    <w:rsid w:val="002E15F0"/>
    <w:rsid w:val="002E629D"/>
    <w:rsid w:val="002F3743"/>
    <w:rsid w:val="002F6028"/>
    <w:rsid w:val="0030172B"/>
    <w:rsid w:val="003041A4"/>
    <w:rsid w:val="0030503D"/>
    <w:rsid w:val="00306454"/>
    <w:rsid w:val="0031057E"/>
    <w:rsid w:val="003121CF"/>
    <w:rsid w:val="00314841"/>
    <w:rsid w:val="00315041"/>
    <w:rsid w:val="003225FA"/>
    <w:rsid w:val="0032498F"/>
    <w:rsid w:val="0032572F"/>
    <w:rsid w:val="00326B74"/>
    <w:rsid w:val="0032711E"/>
    <w:rsid w:val="003277DA"/>
    <w:rsid w:val="00340EFC"/>
    <w:rsid w:val="00344CDE"/>
    <w:rsid w:val="00347069"/>
    <w:rsid w:val="00350F19"/>
    <w:rsid w:val="00351EED"/>
    <w:rsid w:val="00354000"/>
    <w:rsid w:val="0035780D"/>
    <w:rsid w:val="0036184D"/>
    <w:rsid w:val="00363C60"/>
    <w:rsid w:val="0036443F"/>
    <w:rsid w:val="0036517B"/>
    <w:rsid w:val="00371579"/>
    <w:rsid w:val="00372091"/>
    <w:rsid w:val="00373355"/>
    <w:rsid w:val="00376C74"/>
    <w:rsid w:val="0037788E"/>
    <w:rsid w:val="00381E5F"/>
    <w:rsid w:val="00383F48"/>
    <w:rsid w:val="00383FBC"/>
    <w:rsid w:val="00387A29"/>
    <w:rsid w:val="00387D01"/>
    <w:rsid w:val="00387EE0"/>
    <w:rsid w:val="0039313F"/>
    <w:rsid w:val="003A4B8D"/>
    <w:rsid w:val="003B3AC6"/>
    <w:rsid w:val="003B59B7"/>
    <w:rsid w:val="003B7E87"/>
    <w:rsid w:val="003C065A"/>
    <w:rsid w:val="003C4C3E"/>
    <w:rsid w:val="003C6E3B"/>
    <w:rsid w:val="003D0859"/>
    <w:rsid w:val="003D3E29"/>
    <w:rsid w:val="003D47FD"/>
    <w:rsid w:val="003E0F09"/>
    <w:rsid w:val="003E62E2"/>
    <w:rsid w:val="003E6BC6"/>
    <w:rsid w:val="003E6C43"/>
    <w:rsid w:val="003E77EF"/>
    <w:rsid w:val="003F60D6"/>
    <w:rsid w:val="003F740A"/>
    <w:rsid w:val="004113CA"/>
    <w:rsid w:val="00413C7B"/>
    <w:rsid w:val="00414587"/>
    <w:rsid w:val="00423C92"/>
    <w:rsid w:val="004249B9"/>
    <w:rsid w:val="00430015"/>
    <w:rsid w:val="004376F8"/>
    <w:rsid w:val="0044166F"/>
    <w:rsid w:val="00441DD6"/>
    <w:rsid w:val="00442EDE"/>
    <w:rsid w:val="00443E14"/>
    <w:rsid w:val="00454EB5"/>
    <w:rsid w:val="004557E2"/>
    <w:rsid w:val="0046027F"/>
    <w:rsid w:val="004607E2"/>
    <w:rsid w:val="00462F72"/>
    <w:rsid w:val="00466C75"/>
    <w:rsid w:val="00470286"/>
    <w:rsid w:val="004711F0"/>
    <w:rsid w:val="00472B6D"/>
    <w:rsid w:val="004740C6"/>
    <w:rsid w:val="00475BF9"/>
    <w:rsid w:val="00477575"/>
    <w:rsid w:val="00482A47"/>
    <w:rsid w:val="0048312C"/>
    <w:rsid w:val="00484F08"/>
    <w:rsid w:val="004859D4"/>
    <w:rsid w:val="00487A3D"/>
    <w:rsid w:val="00495BBC"/>
    <w:rsid w:val="004A0EB8"/>
    <w:rsid w:val="004A1852"/>
    <w:rsid w:val="004A766B"/>
    <w:rsid w:val="004B17ED"/>
    <w:rsid w:val="004B22E4"/>
    <w:rsid w:val="004B2C4C"/>
    <w:rsid w:val="004B2E67"/>
    <w:rsid w:val="004C093F"/>
    <w:rsid w:val="004C0FA4"/>
    <w:rsid w:val="004C7294"/>
    <w:rsid w:val="004D0B57"/>
    <w:rsid w:val="004D5257"/>
    <w:rsid w:val="004F067F"/>
    <w:rsid w:val="004F3B38"/>
    <w:rsid w:val="004F455C"/>
    <w:rsid w:val="004F4845"/>
    <w:rsid w:val="004F5460"/>
    <w:rsid w:val="004F7C65"/>
    <w:rsid w:val="00501DF8"/>
    <w:rsid w:val="0050301C"/>
    <w:rsid w:val="0051229B"/>
    <w:rsid w:val="00513478"/>
    <w:rsid w:val="0051369E"/>
    <w:rsid w:val="00514120"/>
    <w:rsid w:val="005154C2"/>
    <w:rsid w:val="0051560E"/>
    <w:rsid w:val="00516A27"/>
    <w:rsid w:val="00516C59"/>
    <w:rsid w:val="005202F0"/>
    <w:rsid w:val="00520944"/>
    <w:rsid w:val="00521E7E"/>
    <w:rsid w:val="0052239C"/>
    <w:rsid w:val="00525BA4"/>
    <w:rsid w:val="005274F0"/>
    <w:rsid w:val="005377ED"/>
    <w:rsid w:val="00540C46"/>
    <w:rsid w:val="00542FDF"/>
    <w:rsid w:val="00544F33"/>
    <w:rsid w:val="00546511"/>
    <w:rsid w:val="005512FA"/>
    <w:rsid w:val="00557C79"/>
    <w:rsid w:val="0056091A"/>
    <w:rsid w:val="00562F52"/>
    <w:rsid w:val="00562F7C"/>
    <w:rsid w:val="00564FD5"/>
    <w:rsid w:val="00567F08"/>
    <w:rsid w:val="00570313"/>
    <w:rsid w:val="00571E32"/>
    <w:rsid w:val="00575614"/>
    <w:rsid w:val="00581540"/>
    <w:rsid w:val="00585128"/>
    <w:rsid w:val="00592856"/>
    <w:rsid w:val="00593867"/>
    <w:rsid w:val="00593F88"/>
    <w:rsid w:val="00596698"/>
    <w:rsid w:val="005A0118"/>
    <w:rsid w:val="005A0CA1"/>
    <w:rsid w:val="005A4053"/>
    <w:rsid w:val="005A6B69"/>
    <w:rsid w:val="005B1405"/>
    <w:rsid w:val="005B41B9"/>
    <w:rsid w:val="005B4607"/>
    <w:rsid w:val="005B516D"/>
    <w:rsid w:val="005C1932"/>
    <w:rsid w:val="005C589D"/>
    <w:rsid w:val="005D0963"/>
    <w:rsid w:val="005D0A83"/>
    <w:rsid w:val="005D65D5"/>
    <w:rsid w:val="005E4419"/>
    <w:rsid w:val="005F2239"/>
    <w:rsid w:val="005F4854"/>
    <w:rsid w:val="005F4959"/>
    <w:rsid w:val="005F4D3D"/>
    <w:rsid w:val="005F5498"/>
    <w:rsid w:val="005F6FD1"/>
    <w:rsid w:val="005F7275"/>
    <w:rsid w:val="005F7444"/>
    <w:rsid w:val="0060084D"/>
    <w:rsid w:val="0060110B"/>
    <w:rsid w:val="006022CF"/>
    <w:rsid w:val="0060761F"/>
    <w:rsid w:val="006106E8"/>
    <w:rsid w:val="00611627"/>
    <w:rsid w:val="00612BA9"/>
    <w:rsid w:val="006158CD"/>
    <w:rsid w:val="00615E94"/>
    <w:rsid w:val="00616093"/>
    <w:rsid w:val="00617B87"/>
    <w:rsid w:val="00623C37"/>
    <w:rsid w:val="00627105"/>
    <w:rsid w:val="00627AD9"/>
    <w:rsid w:val="006324F8"/>
    <w:rsid w:val="00633260"/>
    <w:rsid w:val="0063542E"/>
    <w:rsid w:val="00641116"/>
    <w:rsid w:val="0064363F"/>
    <w:rsid w:val="00644A2B"/>
    <w:rsid w:val="006517DD"/>
    <w:rsid w:val="00656DC9"/>
    <w:rsid w:val="006575E9"/>
    <w:rsid w:val="006601B4"/>
    <w:rsid w:val="00661F08"/>
    <w:rsid w:val="00667130"/>
    <w:rsid w:val="00667EF7"/>
    <w:rsid w:val="006701A0"/>
    <w:rsid w:val="00670BFE"/>
    <w:rsid w:val="00674D5F"/>
    <w:rsid w:val="006858C7"/>
    <w:rsid w:val="00691E23"/>
    <w:rsid w:val="006954B6"/>
    <w:rsid w:val="00696205"/>
    <w:rsid w:val="00696277"/>
    <w:rsid w:val="006A032B"/>
    <w:rsid w:val="006A064B"/>
    <w:rsid w:val="006A1058"/>
    <w:rsid w:val="006A35D5"/>
    <w:rsid w:val="006A6F77"/>
    <w:rsid w:val="006A7EB2"/>
    <w:rsid w:val="006B01FB"/>
    <w:rsid w:val="006B1167"/>
    <w:rsid w:val="006B3300"/>
    <w:rsid w:val="006B6218"/>
    <w:rsid w:val="006B6EB9"/>
    <w:rsid w:val="006C5210"/>
    <w:rsid w:val="006C7305"/>
    <w:rsid w:val="006D0847"/>
    <w:rsid w:val="006D3B7A"/>
    <w:rsid w:val="006D5554"/>
    <w:rsid w:val="006D76F3"/>
    <w:rsid w:val="006D7C71"/>
    <w:rsid w:val="006D7D69"/>
    <w:rsid w:val="006E02AD"/>
    <w:rsid w:val="006E0CB9"/>
    <w:rsid w:val="006E1459"/>
    <w:rsid w:val="006E2999"/>
    <w:rsid w:val="006E3DE7"/>
    <w:rsid w:val="006E5A82"/>
    <w:rsid w:val="006E6231"/>
    <w:rsid w:val="006E6BD6"/>
    <w:rsid w:val="006E6CFC"/>
    <w:rsid w:val="006F0D8B"/>
    <w:rsid w:val="006F12E9"/>
    <w:rsid w:val="006F2131"/>
    <w:rsid w:val="00700050"/>
    <w:rsid w:val="0070014C"/>
    <w:rsid w:val="007018D7"/>
    <w:rsid w:val="00704DDC"/>
    <w:rsid w:val="00706754"/>
    <w:rsid w:val="007070B1"/>
    <w:rsid w:val="00710616"/>
    <w:rsid w:val="00711E34"/>
    <w:rsid w:val="0071745B"/>
    <w:rsid w:val="0072647E"/>
    <w:rsid w:val="00726F1A"/>
    <w:rsid w:val="007313C0"/>
    <w:rsid w:val="00731549"/>
    <w:rsid w:val="007466EA"/>
    <w:rsid w:val="007477F4"/>
    <w:rsid w:val="00750FE1"/>
    <w:rsid w:val="00764960"/>
    <w:rsid w:val="00767AEF"/>
    <w:rsid w:val="00770D24"/>
    <w:rsid w:val="007725B3"/>
    <w:rsid w:val="007730B8"/>
    <w:rsid w:val="0077615F"/>
    <w:rsid w:val="00780326"/>
    <w:rsid w:val="007808C5"/>
    <w:rsid w:val="0078248E"/>
    <w:rsid w:val="00782541"/>
    <w:rsid w:val="0079122E"/>
    <w:rsid w:val="00793CB8"/>
    <w:rsid w:val="00794DB1"/>
    <w:rsid w:val="007A16EB"/>
    <w:rsid w:val="007A303C"/>
    <w:rsid w:val="007B088C"/>
    <w:rsid w:val="007B257C"/>
    <w:rsid w:val="007B4A29"/>
    <w:rsid w:val="007B529F"/>
    <w:rsid w:val="007C34CF"/>
    <w:rsid w:val="007C4797"/>
    <w:rsid w:val="007C4D5F"/>
    <w:rsid w:val="007C6CEB"/>
    <w:rsid w:val="007D13BC"/>
    <w:rsid w:val="007D5E84"/>
    <w:rsid w:val="007D60DC"/>
    <w:rsid w:val="007E052F"/>
    <w:rsid w:val="007E4888"/>
    <w:rsid w:val="007E7312"/>
    <w:rsid w:val="007F38AC"/>
    <w:rsid w:val="007F3E8C"/>
    <w:rsid w:val="008044BC"/>
    <w:rsid w:val="0081291E"/>
    <w:rsid w:val="00815C92"/>
    <w:rsid w:val="00821CBD"/>
    <w:rsid w:val="00823BEF"/>
    <w:rsid w:val="00824243"/>
    <w:rsid w:val="00826760"/>
    <w:rsid w:val="0082770A"/>
    <w:rsid w:val="0082792A"/>
    <w:rsid w:val="0083663B"/>
    <w:rsid w:val="00840EA3"/>
    <w:rsid w:val="00851421"/>
    <w:rsid w:val="00853C94"/>
    <w:rsid w:val="00855AE7"/>
    <w:rsid w:val="008569FD"/>
    <w:rsid w:val="008639AC"/>
    <w:rsid w:val="00871AD8"/>
    <w:rsid w:val="00872946"/>
    <w:rsid w:val="00872DEF"/>
    <w:rsid w:val="00875855"/>
    <w:rsid w:val="0088052F"/>
    <w:rsid w:val="00884CD8"/>
    <w:rsid w:val="00886C81"/>
    <w:rsid w:val="00887424"/>
    <w:rsid w:val="0089476A"/>
    <w:rsid w:val="00896A10"/>
    <w:rsid w:val="00897BC3"/>
    <w:rsid w:val="008A3074"/>
    <w:rsid w:val="008A505D"/>
    <w:rsid w:val="008A5705"/>
    <w:rsid w:val="008A5A7E"/>
    <w:rsid w:val="008B24D0"/>
    <w:rsid w:val="008B2FCA"/>
    <w:rsid w:val="008B6E69"/>
    <w:rsid w:val="008C0671"/>
    <w:rsid w:val="008C1A12"/>
    <w:rsid w:val="008C1DB6"/>
    <w:rsid w:val="008C3444"/>
    <w:rsid w:val="008D09C8"/>
    <w:rsid w:val="008D44F8"/>
    <w:rsid w:val="008E2ADA"/>
    <w:rsid w:val="008E2BFE"/>
    <w:rsid w:val="008E41C8"/>
    <w:rsid w:val="008E585B"/>
    <w:rsid w:val="008F0237"/>
    <w:rsid w:val="008F18F1"/>
    <w:rsid w:val="008F4241"/>
    <w:rsid w:val="008F4A04"/>
    <w:rsid w:val="008F7D25"/>
    <w:rsid w:val="00901677"/>
    <w:rsid w:val="00901B5A"/>
    <w:rsid w:val="009032B2"/>
    <w:rsid w:val="00904A6D"/>
    <w:rsid w:val="009051BC"/>
    <w:rsid w:val="00911296"/>
    <w:rsid w:val="00912B55"/>
    <w:rsid w:val="00913FAF"/>
    <w:rsid w:val="0091406C"/>
    <w:rsid w:val="00914DD4"/>
    <w:rsid w:val="009172AC"/>
    <w:rsid w:val="0092313B"/>
    <w:rsid w:val="0092318E"/>
    <w:rsid w:val="00925743"/>
    <w:rsid w:val="00930A36"/>
    <w:rsid w:val="00941A8B"/>
    <w:rsid w:val="00943A35"/>
    <w:rsid w:val="00947F31"/>
    <w:rsid w:val="009515D1"/>
    <w:rsid w:val="009614CC"/>
    <w:rsid w:val="00961846"/>
    <w:rsid w:val="00963E4E"/>
    <w:rsid w:val="0097219B"/>
    <w:rsid w:val="0097418B"/>
    <w:rsid w:val="00976FE7"/>
    <w:rsid w:val="00983A88"/>
    <w:rsid w:val="009847F1"/>
    <w:rsid w:val="00984975"/>
    <w:rsid w:val="00996277"/>
    <w:rsid w:val="00997398"/>
    <w:rsid w:val="009A2A32"/>
    <w:rsid w:val="009A3A11"/>
    <w:rsid w:val="009A50F9"/>
    <w:rsid w:val="009A68DC"/>
    <w:rsid w:val="009B1A89"/>
    <w:rsid w:val="009B3FF2"/>
    <w:rsid w:val="009B735F"/>
    <w:rsid w:val="009C2CCA"/>
    <w:rsid w:val="009C49E7"/>
    <w:rsid w:val="009C4BFA"/>
    <w:rsid w:val="009C79F5"/>
    <w:rsid w:val="009C7B84"/>
    <w:rsid w:val="009D0164"/>
    <w:rsid w:val="009D0E5E"/>
    <w:rsid w:val="009D2FFC"/>
    <w:rsid w:val="009E61F9"/>
    <w:rsid w:val="009F001A"/>
    <w:rsid w:val="009F2C55"/>
    <w:rsid w:val="009F3F2C"/>
    <w:rsid w:val="00A00B04"/>
    <w:rsid w:val="00A0198C"/>
    <w:rsid w:val="00A02516"/>
    <w:rsid w:val="00A04EBF"/>
    <w:rsid w:val="00A05637"/>
    <w:rsid w:val="00A06735"/>
    <w:rsid w:val="00A07C5B"/>
    <w:rsid w:val="00A13173"/>
    <w:rsid w:val="00A164D1"/>
    <w:rsid w:val="00A2268C"/>
    <w:rsid w:val="00A25B05"/>
    <w:rsid w:val="00A30806"/>
    <w:rsid w:val="00A333F0"/>
    <w:rsid w:val="00A33E39"/>
    <w:rsid w:val="00A36568"/>
    <w:rsid w:val="00A37772"/>
    <w:rsid w:val="00A37B58"/>
    <w:rsid w:val="00A44823"/>
    <w:rsid w:val="00A456D0"/>
    <w:rsid w:val="00A46108"/>
    <w:rsid w:val="00A46EC1"/>
    <w:rsid w:val="00A501F9"/>
    <w:rsid w:val="00A533F3"/>
    <w:rsid w:val="00A579C0"/>
    <w:rsid w:val="00A60316"/>
    <w:rsid w:val="00A702D5"/>
    <w:rsid w:val="00A73E4F"/>
    <w:rsid w:val="00A744A9"/>
    <w:rsid w:val="00A80014"/>
    <w:rsid w:val="00A804A8"/>
    <w:rsid w:val="00A85A02"/>
    <w:rsid w:val="00A9159F"/>
    <w:rsid w:val="00A956FD"/>
    <w:rsid w:val="00A97B1D"/>
    <w:rsid w:val="00AA06B0"/>
    <w:rsid w:val="00AA4D0B"/>
    <w:rsid w:val="00AA4F45"/>
    <w:rsid w:val="00AB0590"/>
    <w:rsid w:val="00AB1DE4"/>
    <w:rsid w:val="00AB42FD"/>
    <w:rsid w:val="00AC06C5"/>
    <w:rsid w:val="00AC0C05"/>
    <w:rsid w:val="00AC323A"/>
    <w:rsid w:val="00AC3AF3"/>
    <w:rsid w:val="00AC63DD"/>
    <w:rsid w:val="00AD42A2"/>
    <w:rsid w:val="00AD5BE8"/>
    <w:rsid w:val="00AE3EB8"/>
    <w:rsid w:val="00AE56BB"/>
    <w:rsid w:val="00AF1AE4"/>
    <w:rsid w:val="00AF1F26"/>
    <w:rsid w:val="00AF49D6"/>
    <w:rsid w:val="00AF4D58"/>
    <w:rsid w:val="00B00171"/>
    <w:rsid w:val="00B016EC"/>
    <w:rsid w:val="00B05BC8"/>
    <w:rsid w:val="00B14467"/>
    <w:rsid w:val="00B14BE2"/>
    <w:rsid w:val="00B227BE"/>
    <w:rsid w:val="00B30F1F"/>
    <w:rsid w:val="00B333BA"/>
    <w:rsid w:val="00B34F22"/>
    <w:rsid w:val="00B36855"/>
    <w:rsid w:val="00B36C5D"/>
    <w:rsid w:val="00B43350"/>
    <w:rsid w:val="00B4460B"/>
    <w:rsid w:val="00B45D57"/>
    <w:rsid w:val="00B52F54"/>
    <w:rsid w:val="00B52F95"/>
    <w:rsid w:val="00B5475E"/>
    <w:rsid w:val="00B55438"/>
    <w:rsid w:val="00B56E73"/>
    <w:rsid w:val="00B6365E"/>
    <w:rsid w:val="00B63914"/>
    <w:rsid w:val="00B70A2B"/>
    <w:rsid w:val="00B72AD8"/>
    <w:rsid w:val="00B77109"/>
    <w:rsid w:val="00B77C43"/>
    <w:rsid w:val="00B802F1"/>
    <w:rsid w:val="00B8122B"/>
    <w:rsid w:val="00B825D0"/>
    <w:rsid w:val="00B8400B"/>
    <w:rsid w:val="00B93557"/>
    <w:rsid w:val="00B93D5E"/>
    <w:rsid w:val="00B94BF1"/>
    <w:rsid w:val="00B95196"/>
    <w:rsid w:val="00BA0B19"/>
    <w:rsid w:val="00BA402B"/>
    <w:rsid w:val="00BA52EB"/>
    <w:rsid w:val="00BB0693"/>
    <w:rsid w:val="00BB1154"/>
    <w:rsid w:val="00BB27AC"/>
    <w:rsid w:val="00BB2EDE"/>
    <w:rsid w:val="00BB49B6"/>
    <w:rsid w:val="00BB5C2D"/>
    <w:rsid w:val="00BB7D14"/>
    <w:rsid w:val="00BC7630"/>
    <w:rsid w:val="00BC7865"/>
    <w:rsid w:val="00BD337B"/>
    <w:rsid w:val="00BD5E28"/>
    <w:rsid w:val="00BD6334"/>
    <w:rsid w:val="00BD68C7"/>
    <w:rsid w:val="00BD6AD4"/>
    <w:rsid w:val="00BE0477"/>
    <w:rsid w:val="00BF2C76"/>
    <w:rsid w:val="00BF4314"/>
    <w:rsid w:val="00C02BB7"/>
    <w:rsid w:val="00C02FCC"/>
    <w:rsid w:val="00C0520E"/>
    <w:rsid w:val="00C14999"/>
    <w:rsid w:val="00C17124"/>
    <w:rsid w:val="00C179EC"/>
    <w:rsid w:val="00C22628"/>
    <w:rsid w:val="00C227DB"/>
    <w:rsid w:val="00C242A0"/>
    <w:rsid w:val="00C24490"/>
    <w:rsid w:val="00C245F5"/>
    <w:rsid w:val="00C3120A"/>
    <w:rsid w:val="00C40A3A"/>
    <w:rsid w:val="00C4622B"/>
    <w:rsid w:val="00C47231"/>
    <w:rsid w:val="00C51E09"/>
    <w:rsid w:val="00C551D2"/>
    <w:rsid w:val="00C55C78"/>
    <w:rsid w:val="00C61CEF"/>
    <w:rsid w:val="00C62AF7"/>
    <w:rsid w:val="00C64D9E"/>
    <w:rsid w:val="00C65DAF"/>
    <w:rsid w:val="00C66570"/>
    <w:rsid w:val="00C66F47"/>
    <w:rsid w:val="00C67402"/>
    <w:rsid w:val="00C7509E"/>
    <w:rsid w:val="00C75987"/>
    <w:rsid w:val="00C77106"/>
    <w:rsid w:val="00C77B13"/>
    <w:rsid w:val="00C82787"/>
    <w:rsid w:val="00C82DF9"/>
    <w:rsid w:val="00C833CD"/>
    <w:rsid w:val="00C851A8"/>
    <w:rsid w:val="00C92519"/>
    <w:rsid w:val="00C92629"/>
    <w:rsid w:val="00CA26E0"/>
    <w:rsid w:val="00CB01FE"/>
    <w:rsid w:val="00CB3BF3"/>
    <w:rsid w:val="00CB6758"/>
    <w:rsid w:val="00CC2FCC"/>
    <w:rsid w:val="00CC3D21"/>
    <w:rsid w:val="00CC3EEC"/>
    <w:rsid w:val="00CC4563"/>
    <w:rsid w:val="00CC49B8"/>
    <w:rsid w:val="00CC6048"/>
    <w:rsid w:val="00CC6535"/>
    <w:rsid w:val="00CC7AB8"/>
    <w:rsid w:val="00CD181C"/>
    <w:rsid w:val="00CD5CC9"/>
    <w:rsid w:val="00CD6B88"/>
    <w:rsid w:val="00CE4677"/>
    <w:rsid w:val="00CE70A9"/>
    <w:rsid w:val="00CE7B75"/>
    <w:rsid w:val="00CF058D"/>
    <w:rsid w:val="00CF08E0"/>
    <w:rsid w:val="00CF12ED"/>
    <w:rsid w:val="00CF2CBA"/>
    <w:rsid w:val="00CF50D6"/>
    <w:rsid w:val="00CF638F"/>
    <w:rsid w:val="00CF7F5B"/>
    <w:rsid w:val="00D006CA"/>
    <w:rsid w:val="00D00EC3"/>
    <w:rsid w:val="00D022C9"/>
    <w:rsid w:val="00D04A27"/>
    <w:rsid w:val="00D1046A"/>
    <w:rsid w:val="00D1340D"/>
    <w:rsid w:val="00D15E15"/>
    <w:rsid w:val="00D16B1A"/>
    <w:rsid w:val="00D16BC2"/>
    <w:rsid w:val="00D210AF"/>
    <w:rsid w:val="00D24D41"/>
    <w:rsid w:val="00D25503"/>
    <w:rsid w:val="00D34572"/>
    <w:rsid w:val="00D412DA"/>
    <w:rsid w:val="00D4175A"/>
    <w:rsid w:val="00D521A6"/>
    <w:rsid w:val="00D613C8"/>
    <w:rsid w:val="00D7405E"/>
    <w:rsid w:val="00D74211"/>
    <w:rsid w:val="00D76B1E"/>
    <w:rsid w:val="00D8232F"/>
    <w:rsid w:val="00D83658"/>
    <w:rsid w:val="00D85B96"/>
    <w:rsid w:val="00D9012D"/>
    <w:rsid w:val="00D901A6"/>
    <w:rsid w:val="00D97648"/>
    <w:rsid w:val="00DA0446"/>
    <w:rsid w:val="00DA48F4"/>
    <w:rsid w:val="00DA75F1"/>
    <w:rsid w:val="00DB5ECF"/>
    <w:rsid w:val="00DB74CC"/>
    <w:rsid w:val="00DB7B9F"/>
    <w:rsid w:val="00DD250E"/>
    <w:rsid w:val="00DD3A73"/>
    <w:rsid w:val="00DD53DB"/>
    <w:rsid w:val="00DD69E7"/>
    <w:rsid w:val="00DD6DA7"/>
    <w:rsid w:val="00DE30F7"/>
    <w:rsid w:val="00DE6F87"/>
    <w:rsid w:val="00DF6CEA"/>
    <w:rsid w:val="00DF76CB"/>
    <w:rsid w:val="00E010E7"/>
    <w:rsid w:val="00E04603"/>
    <w:rsid w:val="00E07DA8"/>
    <w:rsid w:val="00E12647"/>
    <w:rsid w:val="00E1358E"/>
    <w:rsid w:val="00E1530F"/>
    <w:rsid w:val="00E179D7"/>
    <w:rsid w:val="00E24460"/>
    <w:rsid w:val="00E304B9"/>
    <w:rsid w:val="00E34A41"/>
    <w:rsid w:val="00E354A4"/>
    <w:rsid w:val="00E367B4"/>
    <w:rsid w:val="00E37E0E"/>
    <w:rsid w:val="00E40150"/>
    <w:rsid w:val="00E4309D"/>
    <w:rsid w:val="00E45C3E"/>
    <w:rsid w:val="00E464AF"/>
    <w:rsid w:val="00E5002C"/>
    <w:rsid w:val="00E50595"/>
    <w:rsid w:val="00E51115"/>
    <w:rsid w:val="00E53C4B"/>
    <w:rsid w:val="00E5408C"/>
    <w:rsid w:val="00E5551E"/>
    <w:rsid w:val="00E56759"/>
    <w:rsid w:val="00E63EAB"/>
    <w:rsid w:val="00E73AA2"/>
    <w:rsid w:val="00E73FA7"/>
    <w:rsid w:val="00E74691"/>
    <w:rsid w:val="00E77CB6"/>
    <w:rsid w:val="00E847AD"/>
    <w:rsid w:val="00E85564"/>
    <w:rsid w:val="00E863AB"/>
    <w:rsid w:val="00E91A5F"/>
    <w:rsid w:val="00E91B41"/>
    <w:rsid w:val="00E92E6C"/>
    <w:rsid w:val="00EA2504"/>
    <w:rsid w:val="00EA2BF1"/>
    <w:rsid w:val="00EA3CCD"/>
    <w:rsid w:val="00EB2967"/>
    <w:rsid w:val="00EB569E"/>
    <w:rsid w:val="00EB7C81"/>
    <w:rsid w:val="00EC0540"/>
    <w:rsid w:val="00EC2DF8"/>
    <w:rsid w:val="00EC31E0"/>
    <w:rsid w:val="00EC41B6"/>
    <w:rsid w:val="00EC502D"/>
    <w:rsid w:val="00ED0C51"/>
    <w:rsid w:val="00ED0DCA"/>
    <w:rsid w:val="00ED612B"/>
    <w:rsid w:val="00EE0F41"/>
    <w:rsid w:val="00EE13C7"/>
    <w:rsid w:val="00EE1B2B"/>
    <w:rsid w:val="00EE1E5A"/>
    <w:rsid w:val="00EE55F0"/>
    <w:rsid w:val="00EE7914"/>
    <w:rsid w:val="00EF006D"/>
    <w:rsid w:val="00F00718"/>
    <w:rsid w:val="00F007B7"/>
    <w:rsid w:val="00F026DA"/>
    <w:rsid w:val="00F02AE3"/>
    <w:rsid w:val="00F056EF"/>
    <w:rsid w:val="00F074AD"/>
    <w:rsid w:val="00F07BA0"/>
    <w:rsid w:val="00F11DC9"/>
    <w:rsid w:val="00F2214C"/>
    <w:rsid w:val="00F26923"/>
    <w:rsid w:val="00F323C6"/>
    <w:rsid w:val="00F33E28"/>
    <w:rsid w:val="00F364A8"/>
    <w:rsid w:val="00F64F41"/>
    <w:rsid w:val="00F67B9C"/>
    <w:rsid w:val="00F741CC"/>
    <w:rsid w:val="00F74A11"/>
    <w:rsid w:val="00F761EB"/>
    <w:rsid w:val="00F771EC"/>
    <w:rsid w:val="00F77771"/>
    <w:rsid w:val="00F801FB"/>
    <w:rsid w:val="00F80B4F"/>
    <w:rsid w:val="00F80F43"/>
    <w:rsid w:val="00F82C3A"/>
    <w:rsid w:val="00F8398E"/>
    <w:rsid w:val="00F94D3E"/>
    <w:rsid w:val="00FA0E0D"/>
    <w:rsid w:val="00FA197C"/>
    <w:rsid w:val="00FA2976"/>
    <w:rsid w:val="00FA4CCE"/>
    <w:rsid w:val="00FA602A"/>
    <w:rsid w:val="00FA76D4"/>
    <w:rsid w:val="00FB3847"/>
    <w:rsid w:val="00FB3949"/>
    <w:rsid w:val="00FB4F1B"/>
    <w:rsid w:val="00FB501C"/>
    <w:rsid w:val="00FB5D43"/>
    <w:rsid w:val="00FB65B1"/>
    <w:rsid w:val="00FC02D0"/>
    <w:rsid w:val="00FC048C"/>
    <w:rsid w:val="00FC2DF8"/>
    <w:rsid w:val="00FC2ECE"/>
    <w:rsid w:val="00FC42FE"/>
    <w:rsid w:val="00FC5173"/>
    <w:rsid w:val="00FC59E4"/>
    <w:rsid w:val="00FC7542"/>
    <w:rsid w:val="00FC7CF2"/>
    <w:rsid w:val="00FD6B57"/>
    <w:rsid w:val="00FE119E"/>
    <w:rsid w:val="00FE29D8"/>
    <w:rsid w:val="00FE2BBE"/>
    <w:rsid w:val="00FE7E4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5:docId w15:val="{94D6407A-48D7-45DF-B66E-169026B0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AF1F26"/>
    <w:rPr>
      <w:rFonts w:ascii="Arial" w:hAnsi="Arial"/>
      <w:sz w:val="22"/>
      <w:szCs w:val="22"/>
      <w:lang w:eastAsia="en-US"/>
    </w:rPr>
  </w:style>
  <w:style w:type="paragraph" w:styleId="berschrift1">
    <w:name w:val="heading 1"/>
    <w:aliases w:val="VBS-Hauptitel"/>
    <w:basedOn w:val="Standard"/>
    <w:next w:val="VBS-Eingerckt"/>
    <w:link w:val="berschrift1Zchn"/>
    <w:qFormat/>
    <w:rsid w:val="00AF1F26"/>
    <w:pPr>
      <w:keepNext/>
      <w:keepLines/>
      <w:numPr>
        <w:numId w:val="1"/>
      </w:numPr>
      <w:tabs>
        <w:tab w:val="clear" w:pos="432"/>
        <w:tab w:val="num" w:pos="993"/>
      </w:tabs>
      <w:ind w:left="992" w:hanging="992"/>
      <w:outlineLvl w:val="0"/>
    </w:pPr>
    <w:rPr>
      <w:rFonts w:eastAsia="Times New Roman" w:cs="Arial"/>
      <w:b/>
      <w:bCs/>
      <w:szCs w:val="24"/>
      <w:lang w:eastAsia="de-DE"/>
    </w:rPr>
  </w:style>
  <w:style w:type="paragraph" w:styleId="berschrift2">
    <w:name w:val="heading 2"/>
    <w:aliases w:val="VBS-Titel"/>
    <w:basedOn w:val="Standard"/>
    <w:next w:val="VBS-Eingerckt"/>
    <w:link w:val="berschrift2Zchn"/>
    <w:qFormat/>
    <w:rsid w:val="00AF1F26"/>
    <w:pPr>
      <w:keepNext/>
      <w:keepLines/>
      <w:numPr>
        <w:ilvl w:val="1"/>
        <w:numId w:val="1"/>
      </w:numPr>
      <w:tabs>
        <w:tab w:val="clear" w:pos="576"/>
        <w:tab w:val="num" w:pos="993"/>
      </w:tabs>
      <w:ind w:left="992" w:hanging="992"/>
      <w:outlineLvl w:val="1"/>
    </w:pPr>
    <w:rPr>
      <w:rFonts w:eastAsia="Times New Roman"/>
      <w:b/>
      <w:bCs/>
      <w:szCs w:val="24"/>
      <w:lang w:eastAsia="de-DE"/>
    </w:rPr>
  </w:style>
  <w:style w:type="paragraph" w:styleId="berschrift3">
    <w:name w:val="heading 3"/>
    <w:aliases w:val="VBS-Untertitel"/>
    <w:basedOn w:val="Standard"/>
    <w:next w:val="VBS-Eingerckt"/>
    <w:link w:val="berschrift3Zchn"/>
    <w:qFormat/>
    <w:rsid w:val="005C1932"/>
    <w:pPr>
      <w:keepNext/>
      <w:keepLines/>
      <w:numPr>
        <w:ilvl w:val="2"/>
        <w:numId w:val="1"/>
      </w:numPr>
      <w:tabs>
        <w:tab w:val="clear" w:pos="720"/>
        <w:tab w:val="left" w:pos="992"/>
      </w:tabs>
      <w:ind w:left="992" w:hanging="992"/>
      <w:outlineLvl w:val="2"/>
    </w:pPr>
    <w:rPr>
      <w:rFonts w:eastAsia="Times New Roman" w:cs="Arial"/>
      <w:b/>
      <w:bCs/>
      <w:szCs w:val="24"/>
      <w:lang w:eastAsia="de-DE"/>
    </w:rPr>
  </w:style>
  <w:style w:type="paragraph" w:styleId="berschrift4">
    <w:name w:val="heading 4"/>
    <w:basedOn w:val="Standard"/>
    <w:next w:val="Standard"/>
    <w:link w:val="berschrift4Zchn"/>
    <w:uiPriority w:val="9"/>
    <w:semiHidden/>
    <w:unhideWhenUsed/>
    <w:rsid w:val="006E6BD6"/>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rsid w:val="00195B47"/>
    <w:pPr>
      <w:ind w:left="992"/>
    </w:pPr>
    <w:rPr>
      <w:lang w:eastAsia="de-DE"/>
    </w:rPr>
  </w:style>
  <w:style w:type="paragraph" w:styleId="Kopfzeile">
    <w:name w:val="header"/>
    <w:basedOn w:val="Standard"/>
    <w:link w:val="KopfzeileZchn"/>
    <w:uiPriority w:val="99"/>
    <w:unhideWhenUsed/>
    <w:rsid w:val="00084D84"/>
    <w:pPr>
      <w:tabs>
        <w:tab w:val="center" w:pos="4513"/>
        <w:tab w:val="right" w:pos="9026"/>
      </w:tabs>
    </w:pPr>
  </w:style>
  <w:style w:type="character" w:customStyle="1" w:styleId="KopfzeileZchn">
    <w:name w:val="Kopfzeile Zchn"/>
    <w:basedOn w:val="Absatz-Standardschriftart"/>
    <w:link w:val="Kopfzeile"/>
    <w:uiPriority w:val="99"/>
    <w:rsid w:val="00084D84"/>
    <w:rPr>
      <w:rFonts w:ascii="Arial" w:hAnsi="Arial"/>
      <w:sz w:val="22"/>
      <w:szCs w:val="22"/>
      <w:lang w:eastAsia="en-US"/>
    </w:rPr>
  </w:style>
  <w:style w:type="paragraph" w:customStyle="1" w:styleId="VBS-Klassifizierung">
    <w:name w:val="VBS-Klassifizierung"/>
    <w:basedOn w:val="Standard"/>
    <w:qFormat/>
    <w:rsid w:val="00AF1F26"/>
    <w:pPr>
      <w:suppressAutoHyphens/>
      <w:jc w:val="right"/>
    </w:pPr>
    <w:rPr>
      <w:b/>
    </w:rPr>
  </w:style>
  <w:style w:type="paragraph" w:customStyle="1" w:styleId="VBS-Dokumentenbezeichnung">
    <w:name w:val="VBS-Dokumentenbezeichnung"/>
    <w:basedOn w:val="Standard"/>
    <w:next w:val="Standard"/>
    <w:qFormat/>
    <w:rsid w:val="00AF1F26"/>
    <w:rPr>
      <w:b/>
      <w:sz w:val="26"/>
    </w:rPr>
  </w:style>
  <w:style w:type="character" w:customStyle="1" w:styleId="berschrift1Zchn">
    <w:name w:val="Überschrift 1 Zchn"/>
    <w:aliases w:val="VBS-Hauptitel Zchn"/>
    <w:basedOn w:val="Absatz-Standardschriftart"/>
    <w:link w:val="berschrift1"/>
    <w:rsid w:val="00AF1F26"/>
    <w:rPr>
      <w:rFonts w:ascii="Arial" w:eastAsia="Times New Roman" w:hAnsi="Arial" w:cs="Arial"/>
      <w:b/>
      <w:bCs/>
      <w:sz w:val="22"/>
      <w:szCs w:val="24"/>
      <w:lang w:eastAsia="de-DE"/>
    </w:rPr>
  </w:style>
  <w:style w:type="character" w:customStyle="1" w:styleId="berschrift2Zchn">
    <w:name w:val="Überschrift 2 Zchn"/>
    <w:aliases w:val="VBS-Titel Zchn"/>
    <w:basedOn w:val="Absatz-Standardschriftart"/>
    <w:link w:val="berschrift2"/>
    <w:rsid w:val="00AF1F26"/>
    <w:rPr>
      <w:rFonts w:ascii="Arial" w:eastAsia="Times New Roman" w:hAnsi="Arial"/>
      <w:b/>
      <w:bCs/>
      <w:sz w:val="22"/>
      <w:szCs w:val="24"/>
      <w:lang w:eastAsia="de-DE"/>
    </w:rPr>
  </w:style>
  <w:style w:type="character" w:customStyle="1" w:styleId="berschrift3Zchn">
    <w:name w:val="Überschrift 3 Zchn"/>
    <w:aliases w:val="VBS-Untertitel Zchn"/>
    <w:basedOn w:val="Absatz-Standardschriftart"/>
    <w:link w:val="berschrift3"/>
    <w:rsid w:val="005C1932"/>
    <w:rPr>
      <w:rFonts w:ascii="Arial" w:eastAsia="Times New Roman" w:hAnsi="Arial" w:cs="Arial"/>
      <w:b/>
      <w:bCs/>
      <w:sz w:val="22"/>
      <w:szCs w:val="24"/>
      <w:lang w:eastAsia="de-DE"/>
    </w:rPr>
  </w:style>
  <w:style w:type="paragraph" w:customStyle="1" w:styleId="VBS-Dokumenteninformation">
    <w:name w:val="VBS-Dokumenteninformation"/>
    <w:basedOn w:val="Standard"/>
    <w:next w:val="Standard"/>
    <w:qFormat/>
    <w:rsid w:val="00AF1F26"/>
    <w:rPr>
      <w:sz w:val="18"/>
      <w:szCs w:val="12"/>
    </w:rPr>
  </w:style>
  <w:style w:type="paragraph" w:customStyle="1" w:styleId="VBS-EingercktBullet1">
    <w:name w:val="VBS-EingerücktBullet1"/>
    <w:basedOn w:val="VBS-Eingerckt"/>
    <w:qFormat/>
    <w:rsid w:val="00AF1F26"/>
    <w:pPr>
      <w:numPr>
        <w:numId w:val="7"/>
      </w:numPr>
      <w:ind w:left="1276" w:hanging="284"/>
    </w:pPr>
  </w:style>
  <w:style w:type="paragraph" w:customStyle="1" w:styleId="VBS-EingercktBullet2">
    <w:name w:val="VBS-EingerücktBullet2"/>
    <w:basedOn w:val="VBS-Eingerckt"/>
    <w:qFormat/>
    <w:rsid w:val="00AF1F26"/>
    <w:pPr>
      <w:numPr>
        <w:numId w:val="8"/>
      </w:numPr>
      <w:ind w:left="1276" w:hanging="284"/>
    </w:pPr>
  </w:style>
  <w:style w:type="paragraph" w:customStyle="1" w:styleId="VBS-EingercktBullet3">
    <w:name w:val="VBS-EingerücktBullet3"/>
    <w:basedOn w:val="VBS-Eingerckt"/>
    <w:qFormat/>
    <w:rsid w:val="00AF1F26"/>
    <w:pPr>
      <w:numPr>
        <w:numId w:val="9"/>
      </w:numPr>
      <w:ind w:left="1276" w:hanging="284"/>
    </w:pPr>
  </w:style>
  <w:style w:type="paragraph" w:customStyle="1" w:styleId="VBS-EingercktBullet4">
    <w:name w:val="VBS-EingerücktBullet4"/>
    <w:basedOn w:val="VBS-Eingerckt"/>
    <w:qFormat/>
    <w:rsid w:val="00AF1F26"/>
    <w:pPr>
      <w:numPr>
        <w:numId w:val="10"/>
      </w:numPr>
      <w:ind w:left="1276" w:hanging="284"/>
    </w:pPr>
  </w:style>
  <w:style w:type="paragraph" w:customStyle="1" w:styleId="VBS-NormalFett">
    <w:name w:val="VBS-NormalFett"/>
    <w:basedOn w:val="Standard"/>
    <w:next w:val="Standard"/>
    <w:qFormat/>
    <w:rsid w:val="00AF1F26"/>
    <w:rPr>
      <w:b/>
      <w:lang w:eastAsia="de-DE"/>
    </w:rPr>
  </w:style>
  <w:style w:type="paragraph" w:customStyle="1" w:styleId="VBS-TabelleBullet2">
    <w:name w:val="VBS-TabelleBullet2"/>
    <w:basedOn w:val="Standard"/>
    <w:qFormat/>
    <w:rsid w:val="00AF1F26"/>
    <w:pPr>
      <w:numPr>
        <w:numId w:val="17"/>
      </w:numPr>
      <w:spacing w:before="40" w:after="40"/>
      <w:ind w:left="284" w:hanging="284"/>
    </w:pPr>
  </w:style>
  <w:style w:type="paragraph" w:customStyle="1" w:styleId="VBS-TabelleBullet3">
    <w:name w:val="VBS-TabelleBullet3"/>
    <w:basedOn w:val="Standard"/>
    <w:qFormat/>
    <w:rsid w:val="00AF1F26"/>
    <w:pPr>
      <w:numPr>
        <w:numId w:val="18"/>
      </w:numPr>
      <w:spacing w:before="40" w:after="40"/>
      <w:ind w:left="284" w:hanging="284"/>
    </w:pPr>
  </w:style>
  <w:style w:type="paragraph" w:customStyle="1" w:styleId="VBS-TabelleBullet1">
    <w:name w:val="VBS-TabelleBullet1"/>
    <w:basedOn w:val="Standard"/>
    <w:qFormat/>
    <w:rsid w:val="00AF1F26"/>
    <w:pPr>
      <w:numPr>
        <w:numId w:val="15"/>
      </w:numPr>
      <w:spacing w:before="40" w:after="40"/>
      <w:ind w:left="284" w:hanging="284"/>
    </w:pPr>
    <w:rPr>
      <w:lang w:eastAsia="de-DE"/>
    </w:rPr>
  </w:style>
  <w:style w:type="paragraph" w:styleId="Fuzeile">
    <w:name w:val="footer"/>
    <w:basedOn w:val="Standard"/>
    <w:link w:val="FuzeileZchn"/>
    <w:uiPriority w:val="99"/>
    <w:unhideWhenUsed/>
    <w:rsid w:val="00084D84"/>
    <w:pPr>
      <w:tabs>
        <w:tab w:val="center" w:pos="4513"/>
        <w:tab w:val="right" w:pos="9026"/>
      </w:tabs>
    </w:pPr>
  </w:style>
  <w:style w:type="paragraph" w:customStyle="1" w:styleId="VBS-TabelleBullet4">
    <w:name w:val="VBS-TabelleBullet4"/>
    <w:basedOn w:val="Standard"/>
    <w:qFormat/>
    <w:rsid w:val="00AF1F26"/>
    <w:pPr>
      <w:numPr>
        <w:numId w:val="16"/>
      </w:numPr>
      <w:spacing w:before="40" w:after="40"/>
      <w:ind w:left="284" w:hanging="284"/>
    </w:pPr>
  </w:style>
  <w:style w:type="paragraph" w:customStyle="1" w:styleId="VBS-Tabellen">
    <w:name w:val="VBS-Tabellen"/>
    <w:basedOn w:val="Standard"/>
    <w:qFormat/>
    <w:rsid w:val="00AF1F26"/>
    <w:pPr>
      <w:spacing w:before="40" w:after="40"/>
    </w:pPr>
  </w:style>
  <w:style w:type="character" w:customStyle="1" w:styleId="berschrift4Zchn">
    <w:name w:val="Überschrift 4 Zchn"/>
    <w:basedOn w:val="Absatz-Standardschriftart"/>
    <w:link w:val="berschrift4"/>
    <w:uiPriority w:val="9"/>
    <w:semiHidden/>
    <w:rsid w:val="006E6BD6"/>
    <w:rPr>
      <w:rFonts w:asciiTheme="majorHAnsi" w:eastAsiaTheme="majorEastAsia" w:hAnsiTheme="majorHAnsi" w:cstheme="majorBidi"/>
      <w:b/>
      <w:bCs/>
      <w:i/>
      <w:iCs/>
      <w:color w:val="4F81BD" w:themeColor="accent1"/>
      <w:sz w:val="22"/>
      <w:szCs w:val="22"/>
      <w:lang w:eastAsia="en-US"/>
    </w:rPr>
  </w:style>
  <w:style w:type="character" w:customStyle="1" w:styleId="FuzeileZchn">
    <w:name w:val="Fußzeile Zchn"/>
    <w:basedOn w:val="Absatz-Standardschriftart"/>
    <w:link w:val="Fuzeile"/>
    <w:uiPriority w:val="99"/>
    <w:rsid w:val="00084D84"/>
    <w:rPr>
      <w:rFonts w:ascii="Arial" w:hAnsi="Arial"/>
      <w:sz w:val="22"/>
      <w:szCs w:val="22"/>
      <w:lang w:eastAsia="en-US"/>
    </w:rPr>
  </w:style>
  <w:style w:type="table" w:styleId="Tabellenraster">
    <w:name w:val="Table Grid"/>
    <w:basedOn w:val="NormaleTabelle"/>
    <w:uiPriority w:val="59"/>
    <w:rsid w:val="0032711E"/>
    <w:rPr>
      <w:rFonts w:ascii="Arial" w:hAnsi="Arial"/>
      <w:sz w:val="22"/>
    </w:rPr>
    <w:tblPr>
      <w:tblInd w:w="2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28" w:type="dxa"/>
        <w:right w:w="28" w:type="dxa"/>
      </w:tblCellMar>
    </w:tblPr>
  </w:style>
  <w:style w:type="paragraph" w:customStyle="1" w:styleId="VBS-Dateiname">
    <w:name w:val="VBS-Dateiname"/>
    <w:basedOn w:val="Standard"/>
    <w:qFormat/>
    <w:rsid w:val="005F7275"/>
    <w:pPr>
      <w:suppressAutoHyphens/>
    </w:pPr>
    <w:rPr>
      <w:noProof/>
      <w:sz w:val="12"/>
    </w:rPr>
  </w:style>
  <w:style w:type="paragraph" w:customStyle="1" w:styleId="KopfDept">
    <w:name w:val="KopfDept"/>
    <w:basedOn w:val="Kopfzeile"/>
    <w:next w:val="Standard"/>
    <w:rsid w:val="007466EA"/>
    <w:pPr>
      <w:tabs>
        <w:tab w:val="clear" w:pos="4513"/>
        <w:tab w:val="clear" w:pos="9026"/>
      </w:tabs>
      <w:suppressAutoHyphens/>
      <w:spacing w:after="100" w:line="200" w:lineRule="exact"/>
      <w:contextualSpacing/>
    </w:pPr>
    <w:rPr>
      <w:rFonts w:eastAsia="Times New Roman"/>
      <w:noProof/>
      <w:sz w:val="15"/>
      <w:szCs w:val="20"/>
    </w:rPr>
  </w:style>
  <w:style w:type="paragraph" w:styleId="Sprechblasentext">
    <w:name w:val="Balloon Text"/>
    <w:basedOn w:val="Standard"/>
    <w:link w:val="SprechblasentextZchn"/>
    <w:uiPriority w:val="99"/>
    <w:semiHidden/>
    <w:unhideWhenUsed/>
    <w:rsid w:val="007466EA"/>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466EA"/>
    <w:rPr>
      <w:rFonts w:ascii="Tahoma" w:hAnsi="Tahoma" w:cs="Tahoma"/>
      <w:sz w:val="16"/>
      <w:szCs w:val="16"/>
      <w:lang w:eastAsia="en-US"/>
    </w:rPr>
  </w:style>
  <w:style w:type="paragraph" w:styleId="Listenabsatz">
    <w:name w:val="List Paragraph"/>
    <w:basedOn w:val="Standard"/>
    <w:uiPriority w:val="34"/>
    <w:qFormat/>
    <w:rsid w:val="005F7444"/>
    <w:pPr>
      <w:ind w:left="720" w:right="397"/>
      <w:contextualSpacing/>
    </w:pPr>
    <w:rPr>
      <w:sz w:val="20"/>
      <w:szCs w:val="20"/>
      <w:lang w:eastAsia="de-CH"/>
    </w:rPr>
  </w:style>
  <w:style w:type="paragraph" w:customStyle="1" w:styleId="Default">
    <w:name w:val="Default"/>
    <w:rsid w:val="0097219B"/>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38220">
      <w:bodyDiv w:val="1"/>
      <w:marLeft w:val="0"/>
      <w:marRight w:val="0"/>
      <w:marTop w:val="0"/>
      <w:marBottom w:val="0"/>
      <w:divBdr>
        <w:top w:val="none" w:sz="0" w:space="0" w:color="auto"/>
        <w:left w:val="none" w:sz="0" w:space="0" w:color="auto"/>
        <w:bottom w:val="none" w:sz="0" w:space="0" w:color="auto"/>
        <w:right w:val="none" w:sz="0" w:space="0" w:color="auto"/>
      </w:divBdr>
      <w:divsChild>
        <w:div w:id="1843470101">
          <w:marLeft w:val="547"/>
          <w:marRight w:val="0"/>
          <w:marTop w:val="86"/>
          <w:marBottom w:val="0"/>
          <w:divBdr>
            <w:top w:val="none" w:sz="0" w:space="0" w:color="auto"/>
            <w:left w:val="none" w:sz="0" w:space="0" w:color="auto"/>
            <w:bottom w:val="none" w:sz="0" w:space="0" w:color="auto"/>
            <w:right w:val="none" w:sz="0" w:space="0" w:color="auto"/>
          </w:divBdr>
        </w:div>
        <w:div w:id="1812405040">
          <w:marLeft w:val="547"/>
          <w:marRight w:val="0"/>
          <w:marTop w:val="86"/>
          <w:marBottom w:val="0"/>
          <w:divBdr>
            <w:top w:val="none" w:sz="0" w:space="0" w:color="auto"/>
            <w:left w:val="none" w:sz="0" w:space="0" w:color="auto"/>
            <w:bottom w:val="none" w:sz="0" w:space="0" w:color="auto"/>
            <w:right w:val="none" w:sz="0" w:space="0" w:color="auto"/>
          </w:divBdr>
        </w:div>
        <w:div w:id="1415472114">
          <w:marLeft w:val="547"/>
          <w:marRight w:val="0"/>
          <w:marTop w:val="86"/>
          <w:marBottom w:val="0"/>
          <w:divBdr>
            <w:top w:val="none" w:sz="0" w:space="0" w:color="auto"/>
            <w:left w:val="none" w:sz="0" w:space="0" w:color="auto"/>
            <w:bottom w:val="none" w:sz="0" w:space="0" w:color="auto"/>
            <w:right w:val="none" w:sz="0" w:space="0" w:color="auto"/>
          </w:divBdr>
        </w:div>
        <w:div w:id="1507481098">
          <w:marLeft w:val="547"/>
          <w:marRight w:val="0"/>
          <w:marTop w:val="86"/>
          <w:marBottom w:val="0"/>
          <w:divBdr>
            <w:top w:val="none" w:sz="0" w:space="0" w:color="auto"/>
            <w:left w:val="none" w:sz="0" w:space="0" w:color="auto"/>
            <w:bottom w:val="none" w:sz="0" w:space="0" w:color="auto"/>
            <w:right w:val="none" w:sz="0" w:space="0" w:color="auto"/>
          </w:divBdr>
        </w:div>
        <w:div w:id="319621714">
          <w:marLeft w:val="547"/>
          <w:marRight w:val="0"/>
          <w:marTop w:val="86"/>
          <w:marBottom w:val="0"/>
          <w:divBdr>
            <w:top w:val="none" w:sz="0" w:space="0" w:color="auto"/>
            <w:left w:val="none" w:sz="0" w:space="0" w:color="auto"/>
            <w:bottom w:val="none" w:sz="0" w:space="0" w:color="auto"/>
            <w:right w:val="none" w:sz="0" w:space="0" w:color="auto"/>
          </w:divBdr>
        </w:div>
        <w:div w:id="662003460">
          <w:marLeft w:val="547"/>
          <w:marRight w:val="0"/>
          <w:marTop w:val="86"/>
          <w:marBottom w:val="0"/>
          <w:divBdr>
            <w:top w:val="none" w:sz="0" w:space="0" w:color="auto"/>
            <w:left w:val="none" w:sz="0" w:space="0" w:color="auto"/>
            <w:bottom w:val="none" w:sz="0" w:space="0" w:color="auto"/>
            <w:right w:val="none" w:sz="0" w:space="0" w:color="auto"/>
          </w:divBdr>
        </w:div>
        <w:div w:id="1414476954">
          <w:marLeft w:val="547"/>
          <w:marRight w:val="0"/>
          <w:marTop w:val="86"/>
          <w:marBottom w:val="0"/>
          <w:divBdr>
            <w:top w:val="none" w:sz="0" w:space="0" w:color="auto"/>
            <w:left w:val="none" w:sz="0" w:space="0" w:color="auto"/>
            <w:bottom w:val="none" w:sz="0" w:space="0" w:color="auto"/>
            <w:right w:val="none" w:sz="0" w:space="0" w:color="auto"/>
          </w:divBdr>
        </w:div>
      </w:divsChild>
    </w:div>
    <w:div w:id="255987728">
      <w:bodyDiv w:val="1"/>
      <w:marLeft w:val="0"/>
      <w:marRight w:val="0"/>
      <w:marTop w:val="0"/>
      <w:marBottom w:val="0"/>
      <w:divBdr>
        <w:top w:val="none" w:sz="0" w:space="0" w:color="auto"/>
        <w:left w:val="none" w:sz="0" w:space="0" w:color="auto"/>
        <w:bottom w:val="none" w:sz="0" w:space="0" w:color="auto"/>
        <w:right w:val="none" w:sz="0" w:space="0" w:color="auto"/>
      </w:divBdr>
      <w:divsChild>
        <w:div w:id="2128348973">
          <w:marLeft w:val="547"/>
          <w:marRight w:val="0"/>
          <w:marTop w:val="86"/>
          <w:marBottom w:val="0"/>
          <w:divBdr>
            <w:top w:val="none" w:sz="0" w:space="0" w:color="auto"/>
            <w:left w:val="none" w:sz="0" w:space="0" w:color="auto"/>
            <w:bottom w:val="none" w:sz="0" w:space="0" w:color="auto"/>
            <w:right w:val="none" w:sz="0" w:space="0" w:color="auto"/>
          </w:divBdr>
        </w:div>
        <w:div w:id="162815911">
          <w:marLeft w:val="547"/>
          <w:marRight w:val="0"/>
          <w:marTop w:val="86"/>
          <w:marBottom w:val="0"/>
          <w:divBdr>
            <w:top w:val="none" w:sz="0" w:space="0" w:color="auto"/>
            <w:left w:val="none" w:sz="0" w:space="0" w:color="auto"/>
            <w:bottom w:val="none" w:sz="0" w:space="0" w:color="auto"/>
            <w:right w:val="none" w:sz="0" w:space="0" w:color="auto"/>
          </w:divBdr>
        </w:div>
        <w:div w:id="1603224844">
          <w:marLeft w:val="547"/>
          <w:marRight w:val="0"/>
          <w:marTop w:val="86"/>
          <w:marBottom w:val="0"/>
          <w:divBdr>
            <w:top w:val="none" w:sz="0" w:space="0" w:color="auto"/>
            <w:left w:val="none" w:sz="0" w:space="0" w:color="auto"/>
            <w:bottom w:val="none" w:sz="0" w:space="0" w:color="auto"/>
            <w:right w:val="none" w:sz="0" w:space="0" w:color="auto"/>
          </w:divBdr>
        </w:div>
        <w:div w:id="1025207903">
          <w:marLeft w:val="547"/>
          <w:marRight w:val="0"/>
          <w:marTop w:val="86"/>
          <w:marBottom w:val="0"/>
          <w:divBdr>
            <w:top w:val="none" w:sz="0" w:space="0" w:color="auto"/>
            <w:left w:val="none" w:sz="0" w:space="0" w:color="auto"/>
            <w:bottom w:val="none" w:sz="0" w:space="0" w:color="auto"/>
            <w:right w:val="none" w:sz="0" w:space="0" w:color="auto"/>
          </w:divBdr>
        </w:div>
        <w:div w:id="1120031350">
          <w:marLeft w:val="547"/>
          <w:marRight w:val="0"/>
          <w:marTop w:val="86"/>
          <w:marBottom w:val="0"/>
          <w:divBdr>
            <w:top w:val="none" w:sz="0" w:space="0" w:color="auto"/>
            <w:left w:val="none" w:sz="0" w:space="0" w:color="auto"/>
            <w:bottom w:val="none" w:sz="0" w:space="0" w:color="auto"/>
            <w:right w:val="none" w:sz="0" w:space="0" w:color="auto"/>
          </w:divBdr>
        </w:div>
      </w:divsChild>
    </w:div>
    <w:div w:id="665980261">
      <w:bodyDiv w:val="1"/>
      <w:marLeft w:val="0"/>
      <w:marRight w:val="0"/>
      <w:marTop w:val="0"/>
      <w:marBottom w:val="0"/>
      <w:divBdr>
        <w:top w:val="none" w:sz="0" w:space="0" w:color="auto"/>
        <w:left w:val="none" w:sz="0" w:space="0" w:color="auto"/>
        <w:bottom w:val="none" w:sz="0" w:space="0" w:color="auto"/>
        <w:right w:val="none" w:sz="0" w:space="0" w:color="auto"/>
      </w:divBdr>
    </w:div>
    <w:div w:id="684132753">
      <w:bodyDiv w:val="1"/>
      <w:marLeft w:val="0"/>
      <w:marRight w:val="0"/>
      <w:marTop w:val="0"/>
      <w:marBottom w:val="0"/>
      <w:divBdr>
        <w:top w:val="none" w:sz="0" w:space="0" w:color="auto"/>
        <w:left w:val="none" w:sz="0" w:space="0" w:color="auto"/>
        <w:bottom w:val="none" w:sz="0" w:space="0" w:color="auto"/>
        <w:right w:val="none" w:sz="0" w:space="0" w:color="auto"/>
      </w:divBdr>
    </w:div>
    <w:div w:id="853769181">
      <w:bodyDiv w:val="1"/>
      <w:marLeft w:val="0"/>
      <w:marRight w:val="0"/>
      <w:marTop w:val="0"/>
      <w:marBottom w:val="0"/>
      <w:divBdr>
        <w:top w:val="none" w:sz="0" w:space="0" w:color="auto"/>
        <w:left w:val="none" w:sz="0" w:space="0" w:color="auto"/>
        <w:bottom w:val="none" w:sz="0" w:space="0" w:color="auto"/>
        <w:right w:val="none" w:sz="0" w:space="0" w:color="auto"/>
      </w:divBdr>
      <w:divsChild>
        <w:div w:id="1005522084">
          <w:marLeft w:val="547"/>
          <w:marRight w:val="0"/>
          <w:marTop w:val="77"/>
          <w:marBottom w:val="0"/>
          <w:divBdr>
            <w:top w:val="none" w:sz="0" w:space="0" w:color="auto"/>
            <w:left w:val="none" w:sz="0" w:space="0" w:color="auto"/>
            <w:bottom w:val="none" w:sz="0" w:space="0" w:color="auto"/>
            <w:right w:val="none" w:sz="0" w:space="0" w:color="auto"/>
          </w:divBdr>
        </w:div>
        <w:div w:id="1752197389">
          <w:marLeft w:val="547"/>
          <w:marRight w:val="0"/>
          <w:marTop w:val="77"/>
          <w:marBottom w:val="0"/>
          <w:divBdr>
            <w:top w:val="none" w:sz="0" w:space="0" w:color="auto"/>
            <w:left w:val="none" w:sz="0" w:space="0" w:color="auto"/>
            <w:bottom w:val="none" w:sz="0" w:space="0" w:color="auto"/>
            <w:right w:val="none" w:sz="0" w:space="0" w:color="auto"/>
          </w:divBdr>
        </w:div>
        <w:div w:id="700979648">
          <w:marLeft w:val="547"/>
          <w:marRight w:val="0"/>
          <w:marTop w:val="77"/>
          <w:marBottom w:val="0"/>
          <w:divBdr>
            <w:top w:val="none" w:sz="0" w:space="0" w:color="auto"/>
            <w:left w:val="none" w:sz="0" w:space="0" w:color="auto"/>
            <w:bottom w:val="none" w:sz="0" w:space="0" w:color="auto"/>
            <w:right w:val="none" w:sz="0" w:space="0" w:color="auto"/>
          </w:divBdr>
        </w:div>
        <w:div w:id="308487691">
          <w:marLeft w:val="547"/>
          <w:marRight w:val="0"/>
          <w:marTop w:val="77"/>
          <w:marBottom w:val="0"/>
          <w:divBdr>
            <w:top w:val="none" w:sz="0" w:space="0" w:color="auto"/>
            <w:left w:val="none" w:sz="0" w:space="0" w:color="auto"/>
            <w:bottom w:val="none" w:sz="0" w:space="0" w:color="auto"/>
            <w:right w:val="none" w:sz="0" w:space="0" w:color="auto"/>
          </w:divBdr>
        </w:div>
        <w:div w:id="920602417">
          <w:marLeft w:val="547"/>
          <w:marRight w:val="0"/>
          <w:marTop w:val="77"/>
          <w:marBottom w:val="0"/>
          <w:divBdr>
            <w:top w:val="none" w:sz="0" w:space="0" w:color="auto"/>
            <w:left w:val="none" w:sz="0" w:space="0" w:color="auto"/>
            <w:bottom w:val="none" w:sz="0" w:space="0" w:color="auto"/>
            <w:right w:val="none" w:sz="0" w:space="0" w:color="auto"/>
          </w:divBdr>
        </w:div>
        <w:div w:id="1379086839">
          <w:marLeft w:val="547"/>
          <w:marRight w:val="0"/>
          <w:marTop w:val="77"/>
          <w:marBottom w:val="0"/>
          <w:divBdr>
            <w:top w:val="none" w:sz="0" w:space="0" w:color="auto"/>
            <w:left w:val="none" w:sz="0" w:space="0" w:color="auto"/>
            <w:bottom w:val="none" w:sz="0" w:space="0" w:color="auto"/>
            <w:right w:val="none" w:sz="0" w:space="0" w:color="auto"/>
          </w:divBdr>
        </w:div>
        <w:div w:id="1390229884">
          <w:marLeft w:val="547"/>
          <w:marRight w:val="0"/>
          <w:marTop w:val="77"/>
          <w:marBottom w:val="0"/>
          <w:divBdr>
            <w:top w:val="none" w:sz="0" w:space="0" w:color="auto"/>
            <w:left w:val="none" w:sz="0" w:space="0" w:color="auto"/>
            <w:bottom w:val="none" w:sz="0" w:space="0" w:color="auto"/>
            <w:right w:val="none" w:sz="0" w:space="0" w:color="auto"/>
          </w:divBdr>
        </w:div>
        <w:div w:id="1838307417">
          <w:marLeft w:val="547"/>
          <w:marRight w:val="0"/>
          <w:marTop w:val="77"/>
          <w:marBottom w:val="0"/>
          <w:divBdr>
            <w:top w:val="none" w:sz="0" w:space="0" w:color="auto"/>
            <w:left w:val="none" w:sz="0" w:space="0" w:color="auto"/>
            <w:bottom w:val="none" w:sz="0" w:space="0" w:color="auto"/>
            <w:right w:val="none" w:sz="0" w:space="0" w:color="auto"/>
          </w:divBdr>
        </w:div>
        <w:div w:id="876548655">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Vorlagen\Vorlagen%20VBS\Befeh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ribbon startFromScratch="false">
    <tabs>
      <tab id="tabVbs" label="Militärische Schriftstücke">
        <group id="grpDarstellung" label="Darstellung">
          <button id="btnAssistent" label="Assistent" screentip="Assistent" supertip="Öffnet den Assistenten zur Eingabe der Daten.&#13;&#13;Der Assistent kann mehrmals ausgeführt werden, doch sind einige Daten nach der ersten Ausführung gesperrt. Diese Werte können allerdings problemlos direkt im Dokument bearbeitet werden." imageMso="ViewsFormView" size="large" onAction="ShowFormManually"/>
          <button id="btnSpalten" label="Zweispaltig" screentip="Zweispaltig formatieren" supertip="Teilt den markierten Text in zwei Spalten auf." imageMso="ColumnsDialog" size="large" onAction="TwoColumns"/>
          <button id="btnSchlussstrich" label="Schlussstrich" screentip="Schlussstrich einfügen" supertip="Fügt an der Cursorposition einen horizontalen Schlussstrich ein.&#13;&#13;Wird ein Schriftstück nicht unterzeichnet, ist es am Ende des Textkörpers mit einem zentrierten Schlussstrich abzuschliessen." imageMso="SignatureLineInsert" size="large" onAction="DrawTableLine8Cm"/>
          <button id="btnReglement" label="Reglement" screentip="Reglement 52.002/I" supertip="Öffnet das Reglement in einem separaten Fenster.&#13;&#13;Angezeigt werden die Kapitel 1-5 des Reglementes 52.002/I, welche die allgemeinen Punkte beschreiben.&#13;Die Beschriebe zu den einzelnen Layoutpunkten befinden sich direkt neben den Eingabefeldern im Assistenten." imageMso="LookUp" size="large" onAction="ShowReglement"/>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80E90-3BED-49DA-AE9B-344BD60BD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Befehl.dotm</Template>
  <TotalTime>0</TotalTime>
  <Pages>7</Pages>
  <Words>1450</Words>
  <Characters>9139</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Befehl</vt:lpstr>
    </vt:vector>
  </TitlesOfParts>
  <Company>Schweizer Armee</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Befehl</dc:title>
  <dc:subject>Militärische Schriftstücke / Darstellungen</dc:subject>
  <dc:creator>Savic Marinko MIL</dc:creator>
  <cp:keywords>Reglement 52.002/I</cp:keywords>
  <cp:lastModifiedBy>Halter Andri MIL</cp:lastModifiedBy>
  <cp:revision>2</cp:revision>
  <cp:lastPrinted>2018-12-29T15:50:00Z</cp:lastPrinted>
  <dcterms:created xsi:type="dcterms:W3CDTF">2020-02-23T15:33:00Z</dcterms:created>
  <dcterms:modified xsi:type="dcterms:W3CDTF">2020-02-23T15:33:00Z</dcterms:modified>
  <cp:category>Militärische Schriftstücke</cp:category>
</cp:coreProperties>
</file>